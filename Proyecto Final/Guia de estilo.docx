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1FB73" w14:textId="77777777" w:rsidR="006F6A5B" w:rsidRPr="00C97EDA" w:rsidRDefault="00EB29FD">
      <w:pPr>
        <w:rPr>
          <w:rFonts w:cstheme="minorHAnsi"/>
        </w:rPr>
      </w:pPr>
      <w:r w:rsidRPr="00C97EDA">
        <w:rPr>
          <w:rFonts w:cstheme="minorHAnsi"/>
          <w:noProof/>
          <w:lang w:val="es-AR" w:eastAsia="es-A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6E53B25" wp14:editId="731AC511">
                <wp:simplePos x="0" y="0"/>
                <wp:positionH relativeFrom="column">
                  <wp:posOffset>-1115060</wp:posOffset>
                </wp:positionH>
                <wp:positionV relativeFrom="paragraph">
                  <wp:posOffset>-852170</wp:posOffset>
                </wp:positionV>
                <wp:extent cx="7574915" cy="10687685"/>
                <wp:effectExtent l="3175" t="635" r="3810" b="0"/>
                <wp:wrapNone/>
                <wp:docPr id="9" name="Lienz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5945" cy="10687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2955" y="652780"/>
                            <a:ext cx="6529705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onsolas" w:hAnsi="Consolas" w:cs="Consolas"/>
                                  <w:b/>
                                  <w:color w:val="1F497D" w:themeColor="text2"/>
                                  <w:sz w:val="120"/>
                                  <w:szCs w:val="120"/>
                                </w:rPr>
                                <w:alias w:val="Título"/>
                                <w:id w:val="22187196"/>
                                <w:placeholder>
                                  <w:docPart w:val="40941DFCBBEF4629987BAB78A9C73509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33BD918" w14:textId="64036D47" w:rsidR="006F6A5B" w:rsidRPr="006F6A5B" w:rsidRDefault="004E44C5" w:rsidP="00EB29FD">
                                  <w:pPr>
                                    <w:jc w:val="center"/>
                                    <w:rPr>
                                      <w:rFonts w:ascii="Consolas" w:hAnsi="Consolas" w:cs="Consolas"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  <w:t>Guía de Estilo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" y="1588770"/>
                            <a:ext cx="7105650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10152380"/>
                            <a:ext cx="3622040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68903" w14:textId="17CFA0DA" w:rsidR="006F6A5B" w:rsidRPr="006F6A5B" w:rsidRDefault="00544580" w:rsidP="00963097">
                              <w:pPr>
                                <w:jc w:val="righ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instrText xml:space="preserve"> TIME \@ "dd/MM/yyyy" </w:instrTex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separate"/>
                              </w:r>
                              <w:r w:rsidR="00F0613D">
                                <w:rPr>
                                  <w:b/>
                                  <w:noProof/>
                                  <w:sz w:val="36"/>
                                </w:rPr>
                                <w:t>27/02/2021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0" y="1650365"/>
                            <a:ext cx="4025265" cy="1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sz w:val="32"/>
                                </w:rPr>
                                <w:alias w:val="Asunto"/>
                                <w:id w:val="22187238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7F9B9BE" w14:textId="117A2C98" w:rsidR="006F6A5B" w:rsidRPr="006F6A5B" w:rsidRDefault="004E44C5" w:rsidP="00EB29FD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2270" y="9810115"/>
                            <a:ext cx="440563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1F497D" w:themeColor="text2"/>
                                  <w:sz w:val="36"/>
                                </w:rPr>
                                <w:alias w:val="Autor"/>
                                <w:id w:val="2218724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2431CD61" w14:textId="77777777" w:rsidR="006F6A5B" w:rsidRPr="00963097" w:rsidRDefault="004E44C5" w:rsidP="00963097">
                                  <w:pPr>
                                    <w:jc w:val="right"/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>Cristian Fernandez Tirado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0105" y="10151745"/>
                            <a:ext cx="2555875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53B25" id="Lienzo 4" o:spid="_x0000_s1026" editas="canvas" style="position:absolute;margin-left:-87.8pt;margin-top:-67.1pt;width:596.45pt;height:841.55pt;z-index:-251657216" coordsize="75749,10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5749;height:106876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69259;height:106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7829;top:6527;width:65297;height:1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120"/>
                            <w:szCs w:val="120"/>
                          </w:rPr>
                          <w:alias w:val="Título"/>
                          <w:id w:val="22187196"/>
                          <w:placeholder>
                            <w:docPart w:val="40941DFCBBEF4629987BAB78A9C73509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433BD918" w14:textId="64036D47" w:rsidR="006F6A5B" w:rsidRPr="006F6A5B" w:rsidRDefault="004E44C5" w:rsidP="00EB29FD">
                            <w:pPr>
                              <w:jc w:val="center"/>
                              <w:rPr>
                                <w:rFonts w:ascii="Consolas" w:hAnsi="Consolas" w:cs="Consolas"/>
                                <w:color w:val="1F497D" w:themeColor="text2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120"/>
                                <w:szCs w:val="120"/>
                              </w:rPr>
                              <w:t>Guía de Estilo</w:t>
                            </w:r>
                          </w:p>
                        </w:sdtContent>
                      </w:sdt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0" type="#_x0000_t32" style="position:absolute;left:381;top:15887;width:71056;height: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" strokeweight="1.5pt"/>
                <v:shape id="Text Box 10" o:spid="_x0000_s1031" type="#_x0000_t202" style="position:absolute;left:36906;top:101523;width:36220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3E968903" w14:textId="17CFA0DA" w:rsidR="006F6A5B" w:rsidRPr="006F6A5B" w:rsidRDefault="00544580" w:rsidP="00963097">
                        <w:pPr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fldChar w:fldCharType="begin"/>
                        </w:r>
                        <w:r>
                          <w:rPr>
                            <w:b/>
                            <w:sz w:val="36"/>
                          </w:rPr>
                          <w:instrText xml:space="preserve"> TIME \@ "dd/MM/yyyy" </w:instrText>
                        </w:r>
                        <w:r>
                          <w:rPr>
                            <w:b/>
                            <w:sz w:val="36"/>
                          </w:rPr>
                          <w:fldChar w:fldCharType="separate"/>
                        </w:r>
                        <w:r w:rsidR="00F0613D">
                          <w:rPr>
                            <w:b/>
                            <w:noProof/>
                            <w:sz w:val="36"/>
                          </w:rPr>
                          <w:t>27/02/2021</w:t>
                        </w:r>
                        <w:r>
                          <w:rPr>
                            <w:b/>
                            <w:sz w:val="36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2" o:spid="_x0000_s1032" type="#_x0000_t202" style="position:absolute;left:31940;top:16503;width:40253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32"/>
                          </w:rPr>
                          <w:alias w:val="Asunto"/>
                          <w:id w:val="22187238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67F9B9BE" w14:textId="117A2C98" w:rsidR="006F6A5B" w:rsidRPr="006F6A5B" w:rsidRDefault="004E44C5" w:rsidP="00EB29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3" o:spid="_x0000_s1033" type="#_x0000_t202" style="position:absolute;left:29222;top:98101;width:44057;height: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1F497D" w:themeColor="text2"/>
                            <w:sz w:val="36"/>
                          </w:rPr>
                          <w:alias w:val="Autor"/>
                          <w:id w:val="2218724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2431CD61" w14:textId="77777777" w:rsidR="006F6A5B" w:rsidRPr="00963097" w:rsidRDefault="004E44C5" w:rsidP="00963097">
                            <w:pPr>
                              <w:jc w:val="right"/>
                              <w:rPr>
                                <w:b/>
                                <w:color w:val="1F497D" w:themeColor="text2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>Cristian Fernandez Tirado</w:t>
                            </w:r>
                          </w:p>
                        </w:sdtContent>
                      </w:sdt>
                    </w:txbxContent>
                  </v:textbox>
                </v:shape>
                <v:shape id="AutoShape 14" o:spid="_x0000_s1034" type="#_x0000_t32" style="position:absolute;left:46501;top:101517;width:25558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" strokeweight="1.5pt"/>
              </v:group>
            </w:pict>
          </mc:Fallback>
        </mc:AlternateContent>
      </w:r>
    </w:p>
    <w:p w14:paraId="39083196" w14:textId="77777777" w:rsidR="00337DBB" w:rsidRPr="00C97EDA" w:rsidRDefault="00337DBB" w:rsidP="00337DBB">
      <w:pPr>
        <w:tabs>
          <w:tab w:val="center" w:pos="4252"/>
        </w:tabs>
        <w:jc w:val="center"/>
        <w:rPr>
          <w:rFonts w:cstheme="minorHAnsi"/>
        </w:rPr>
      </w:pPr>
    </w:p>
    <w:p w14:paraId="0A6313EC" w14:textId="77777777" w:rsidR="00260AFF" w:rsidRPr="00C97EDA" w:rsidRDefault="006F6A5B" w:rsidP="00EA48B0">
      <w:pPr>
        <w:tabs>
          <w:tab w:val="center" w:pos="4252"/>
        </w:tabs>
        <w:rPr>
          <w:rFonts w:cstheme="minorHAnsi"/>
        </w:rPr>
      </w:pPr>
      <w:r w:rsidRPr="00C97EDA">
        <w:rPr>
          <w:rFonts w:cstheme="minorHAnsi"/>
        </w:rPr>
        <w:br w:type="page"/>
      </w:r>
      <w:r w:rsidR="00337DBB" w:rsidRPr="00C97EDA">
        <w:rPr>
          <w:rFonts w:cstheme="minorHAnsi"/>
        </w:rPr>
        <w:lastRenderedPageBreak/>
        <w:tab/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14:paraId="160002B4" w14:textId="77777777" w:rsidR="00D463EE" w:rsidRPr="00C97EDA" w:rsidRDefault="00D463EE" w:rsidP="00260AFF">
          <w:pPr>
            <w:pStyle w:val="TtuloTDC"/>
            <w:pBdr>
              <w:bottom w:val="single" w:sz="4" w:space="1" w:color="4F81BD" w:themeColor="accent1"/>
            </w:pBdr>
            <w:rPr>
              <w:rFonts w:asciiTheme="minorHAnsi" w:hAnsiTheme="minorHAnsi" w:cstheme="minorHAnsi"/>
            </w:rPr>
          </w:pPr>
          <w:r w:rsidRPr="00C97EDA">
            <w:rPr>
              <w:rFonts w:asciiTheme="minorHAnsi" w:hAnsiTheme="minorHAnsi" w:cstheme="minorHAnsi"/>
            </w:rPr>
            <w:t>Contenido</w:t>
          </w:r>
        </w:p>
        <w:p w14:paraId="4FA2A577" w14:textId="1A254372" w:rsidR="004159DA" w:rsidRDefault="00D463EE">
          <w:pPr>
            <w:pStyle w:val="TDC1"/>
            <w:tabs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r w:rsidRPr="00C97EDA">
            <w:rPr>
              <w:rFonts w:cstheme="minorHAnsi"/>
            </w:rPr>
            <w:fldChar w:fldCharType="begin"/>
          </w:r>
          <w:r w:rsidRPr="00C97EDA">
            <w:rPr>
              <w:rFonts w:cstheme="minorHAnsi"/>
            </w:rPr>
            <w:instrText xml:space="preserve"> TOC \o "1-3" \h \z \u </w:instrText>
          </w:r>
          <w:r w:rsidRPr="00C97EDA">
            <w:rPr>
              <w:rFonts w:cstheme="minorHAnsi"/>
            </w:rPr>
            <w:fldChar w:fldCharType="separate"/>
          </w:r>
          <w:hyperlink w:anchor="_Toc64728909" w:history="1">
            <w:r w:rsidR="004159DA" w:rsidRPr="009761BE">
              <w:rPr>
                <w:rStyle w:val="Hipervnculo"/>
                <w:rFonts w:cstheme="minorHAnsi"/>
                <w:noProof/>
              </w:rPr>
              <w:t>Introducción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_Toc64728909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3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2DB2B5A6" w14:textId="5F51C78D" w:rsidR="004159DA" w:rsidRDefault="00E76194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0" w:history="1">
            <w:r w:rsidR="004159DA" w:rsidRPr="009761BE">
              <w:rPr>
                <w:rStyle w:val="Hipervnculo"/>
                <w:rFonts w:cstheme="minorHAnsi"/>
                <w:noProof/>
              </w:rPr>
              <w:t>1.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rFonts w:cstheme="minorHAnsi"/>
                <w:noProof/>
              </w:rPr>
              <w:t>Tipografía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_Toc64728910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4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3BEF7EF7" w14:textId="7662FAB9" w:rsidR="004159DA" w:rsidRDefault="00E76194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1" w:history="1">
            <w:r w:rsidR="004159DA" w:rsidRPr="009761BE">
              <w:rPr>
                <w:rStyle w:val="Hipervnculo"/>
                <w:rFonts w:cstheme="minorHAnsi"/>
                <w:noProof/>
              </w:rPr>
              <w:t>2.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rFonts w:cstheme="minorHAnsi"/>
                <w:noProof/>
              </w:rPr>
              <w:t>Colores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_Toc64728911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5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6DE6A584" w14:textId="24911FE0" w:rsidR="004159DA" w:rsidRDefault="00E7619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2" w:history="1">
            <w:r w:rsidR="004159DA" w:rsidRPr="009761BE">
              <w:rPr>
                <w:rStyle w:val="Hipervnculo"/>
                <w:rFonts w:cstheme="minorHAnsi"/>
                <w:noProof/>
              </w:rPr>
              <w:t>2.1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rFonts w:cstheme="minorHAnsi"/>
                <w:noProof/>
              </w:rPr>
              <w:t>Paleta de colores principales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_Toc64728912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5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4468A659" w14:textId="35115054" w:rsidR="004159DA" w:rsidRDefault="00E7619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3" w:history="1">
            <w:r w:rsidR="004159DA" w:rsidRPr="009761BE">
              <w:rPr>
                <w:rStyle w:val="Hipervnculo"/>
                <w:rFonts w:cstheme="minorHAnsi"/>
                <w:noProof/>
              </w:rPr>
              <w:t>2.2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rFonts w:cstheme="minorHAnsi"/>
                <w:noProof/>
              </w:rPr>
              <w:t>Colores de las redes sociales: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_Toc64728913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5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7DC285A9" w14:textId="3CA480DB" w:rsidR="004159DA" w:rsidRDefault="00E7619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4" w:history="1">
            <w:r w:rsidR="004159DA" w:rsidRPr="009761BE">
              <w:rPr>
                <w:rStyle w:val="Hipervnculo"/>
                <w:noProof/>
              </w:rPr>
              <w:t>2.3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noProof/>
              </w:rPr>
              <w:t>Colores de iconos: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_Toc64728914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5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2A8EA2BA" w14:textId="1D731701" w:rsidR="004159DA" w:rsidRDefault="00E7619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5" w:history="1">
            <w:r w:rsidR="004159DA" w:rsidRPr="009761BE">
              <w:rPr>
                <w:rStyle w:val="Hipervnculo"/>
                <w:noProof/>
              </w:rPr>
              <w:t>2.4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noProof/>
              </w:rPr>
              <w:t>Colores de texto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_Toc64728915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6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3D0576A3" w14:textId="4EDDE2C6" w:rsidR="004159DA" w:rsidRDefault="00E7619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6" w:history="1">
            <w:r w:rsidR="004159DA" w:rsidRPr="009761BE">
              <w:rPr>
                <w:rStyle w:val="Hipervnculo"/>
                <w:noProof/>
              </w:rPr>
              <w:t>2.5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noProof/>
              </w:rPr>
              <w:t>Colores de fondos y bordes: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_Toc64728916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6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15A5267B" w14:textId="1B54D9E3" w:rsidR="004159DA" w:rsidRDefault="00E76194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7" w:history="1">
            <w:r w:rsidR="004159DA" w:rsidRPr="009761BE">
              <w:rPr>
                <w:rStyle w:val="Hipervnculo"/>
                <w:noProof/>
              </w:rPr>
              <w:t>3.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noProof/>
              </w:rPr>
              <w:t>Iconos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_Toc64728917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7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7BC1F94C" w14:textId="38494404" w:rsidR="004159DA" w:rsidRDefault="00E76194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8" w:history="1">
            <w:r w:rsidR="004159DA" w:rsidRPr="009761BE">
              <w:rPr>
                <w:rStyle w:val="Hipervnculo"/>
                <w:noProof/>
                <w:lang w:val="en-US"/>
              </w:rPr>
              <w:t>4.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noProof/>
                <w:lang w:val="en-US"/>
              </w:rPr>
              <w:t>Fotos y logos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_Toc64728918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8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5B85D6CA" w14:textId="6F5F68B7" w:rsidR="004159DA" w:rsidRDefault="00E76194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9" w:history="1">
            <w:r w:rsidR="004159DA" w:rsidRPr="009761BE">
              <w:rPr>
                <w:rStyle w:val="Hipervnculo"/>
                <w:noProof/>
                <w:lang w:val="en-US"/>
              </w:rPr>
              <w:t>5.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noProof/>
              </w:rPr>
              <w:t>Formularios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_Toc64728919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9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388DD8BA" w14:textId="41597AF6" w:rsidR="004159DA" w:rsidRDefault="00E76194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20" w:history="1">
            <w:r w:rsidR="004159DA" w:rsidRPr="009761BE">
              <w:rPr>
                <w:rStyle w:val="Hipervnculo"/>
                <w:noProof/>
              </w:rPr>
              <w:t>6.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noProof/>
              </w:rPr>
              <w:t>Estructura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_Toc64728920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10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34C02D24" w14:textId="4EC892E8" w:rsidR="004159DA" w:rsidRDefault="00E76194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21" w:history="1">
            <w:r w:rsidR="004159DA" w:rsidRPr="009761BE">
              <w:rPr>
                <w:rStyle w:val="Hipervnculo"/>
                <w:noProof/>
              </w:rPr>
              <w:t>6.1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noProof/>
              </w:rPr>
              <w:t>Estructura web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_Toc64728921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10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4B908230" w14:textId="6CFA8F76" w:rsidR="004159DA" w:rsidRDefault="00E76194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22" w:history="1">
            <w:r w:rsidR="004159DA" w:rsidRPr="009761BE">
              <w:rPr>
                <w:rStyle w:val="Hipervnculo"/>
                <w:noProof/>
              </w:rPr>
              <w:t>6.1.1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noProof/>
              </w:rPr>
              <w:t>Verticalidad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_Toc64728922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10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01DF498D" w14:textId="4E220FA0" w:rsidR="004159DA" w:rsidRDefault="00E76194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23" w:history="1">
            <w:r w:rsidR="004159DA" w:rsidRPr="009761BE">
              <w:rPr>
                <w:rStyle w:val="Hipervnculo"/>
                <w:noProof/>
              </w:rPr>
              <w:t>6.1.2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noProof/>
              </w:rPr>
              <w:t>Zona de trabajo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_Toc64728923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10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6E155F17" w14:textId="37197F70" w:rsidR="004159DA" w:rsidRDefault="00E76194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24" w:history="1">
            <w:r w:rsidR="004159DA" w:rsidRPr="009761BE">
              <w:rPr>
                <w:rStyle w:val="Hipervnculo"/>
                <w:noProof/>
              </w:rPr>
              <w:t>7.</w:t>
            </w:r>
            <w:r w:rsidR="004159DA">
              <w:rPr>
                <w:rFonts w:eastAsiaTheme="minorEastAsia"/>
                <w:noProof/>
                <w:lang w:eastAsia="es-ES"/>
              </w:rPr>
              <w:tab/>
            </w:r>
            <w:r w:rsidR="004159DA" w:rsidRPr="009761BE">
              <w:rPr>
                <w:rStyle w:val="Hipervnculo"/>
                <w:noProof/>
              </w:rPr>
              <w:t>Prototipo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_Toc64728924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11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64E17471" w14:textId="44EDF064" w:rsidR="00D463EE" w:rsidRPr="00C97EDA" w:rsidRDefault="00D463EE">
          <w:pPr>
            <w:rPr>
              <w:rFonts w:cstheme="minorHAnsi"/>
            </w:rPr>
          </w:pPr>
          <w:r w:rsidRPr="00C97EDA">
            <w:rPr>
              <w:rFonts w:cstheme="minorHAnsi"/>
            </w:rPr>
            <w:fldChar w:fldCharType="end"/>
          </w:r>
        </w:p>
      </w:sdtContent>
    </w:sdt>
    <w:p w14:paraId="383CFDE6" w14:textId="170D73ED" w:rsidR="004E44C5" w:rsidRPr="00C97EDA" w:rsidRDefault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br w:type="page"/>
      </w:r>
    </w:p>
    <w:p w14:paraId="73D5932B" w14:textId="72508830" w:rsidR="004E44C5" w:rsidRPr="00C97EDA" w:rsidRDefault="004E44C5" w:rsidP="003A568A">
      <w:pPr>
        <w:pStyle w:val="Ttulo1"/>
        <w:jc w:val="center"/>
        <w:rPr>
          <w:rFonts w:cstheme="minorHAnsi"/>
          <w:sz w:val="40"/>
          <w:szCs w:val="36"/>
        </w:rPr>
      </w:pPr>
      <w:bookmarkStart w:id="0" w:name="_Toc64728909"/>
      <w:r w:rsidRPr="00C97EDA">
        <w:rPr>
          <w:rFonts w:cstheme="minorHAnsi"/>
          <w:sz w:val="40"/>
          <w:szCs w:val="36"/>
        </w:rPr>
        <w:lastRenderedPageBreak/>
        <w:t>Introducción</w:t>
      </w:r>
      <w:bookmarkEnd w:id="0"/>
    </w:p>
    <w:p w14:paraId="16857F6B" w14:textId="77777777" w:rsidR="003A568A" w:rsidRPr="00C97EDA" w:rsidRDefault="003A568A" w:rsidP="003A568A">
      <w:pPr>
        <w:rPr>
          <w:rFonts w:cstheme="minorHAnsi"/>
        </w:rPr>
      </w:pPr>
    </w:p>
    <w:p w14:paraId="559917F8" w14:textId="06E5B9EC" w:rsidR="004E44C5" w:rsidRPr="00C97EDA" w:rsidRDefault="004E44C5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 xml:space="preserve">El objetivo de la presente guía de estilo es normalizar la estructura del contenido y el diseño de la </w:t>
      </w:r>
      <w:r w:rsidR="004159DA" w:rsidRPr="00C97EDA">
        <w:rPr>
          <w:rFonts w:cstheme="minorHAnsi"/>
          <w:sz w:val="24"/>
          <w:szCs w:val="24"/>
        </w:rPr>
        <w:t>página</w:t>
      </w:r>
      <w:r w:rsidRPr="00C97EDA">
        <w:rPr>
          <w:rFonts w:cstheme="minorHAnsi"/>
          <w:sz w:val="24"/>
          <w:szCs w:val="24"/>
        </w:rPr>
        <w:t xml:space="preserve"> web personal, homogenizando estilos y estructuras para dotar de coherencia el sitio web</w:t>
      </w:r>
    </w:p>
    <w:p w14:paraId="22A8D602" w14:textId="5CCDC7D4" w:rsidR="004E44C5" w:rsidRPr="00C97EDA" w:rsidRDefault="004E44C5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Para ello he estructurado el documento en cinco bloques principales:</w:t>
      </w:r>
    </w:p>
    <w:p w14:paraId="5D77E4AF" w14:textId="17DBE6C4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Tipografía y colores</w:t>
      </w:r>
    </w:p>
    <w:p w14:paraId="78C7BCBA" w14:textId="37936E88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Iconos</w:t>
      </w:r>
    </w:p>
    <w:p w14:paraId="2E042D47" w14:textId="092AFB6C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Fotos y logos</w:t>
      </w:r>
    </w:p>
    <w:p w14:paraId="50FC1CE0" w14:textId="4170263C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Formularios</w:t>
      </w:r>
    </w:p>
    <w:p w14:paraId="06779934" w14:textId="72EFE083" w:rsidR="004E44C5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Estructura de la página.</w:t>
      </w:r>
    </w:p>
    <w:p w14:paraId="7784E3AB" w14:textId="29417EB0" w:rsidR="004159DA" w:rsidRPr="00C97EDA" w:rsidRDefault="004159DA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Prototipo</w:t>
      </w:r>
    </w:p>
    <w:p w14:paraId="18ED7505" w14:textId="0490E492" w:rsidR="004E44C5" w:rsidRPr="00C97EDA" w:rsidRDefault="004E44C5" w:rsidP="004E44C5">
      <w:pPr>
        <w:rPr>
          <w:rFonts w:cstheme="minorHAnsi"/>
          <w:sz w:val="24"/>
          <w:szCs w:val="24"/>
        </w:rPr>
      </w:pPr>
    </w:p>
    <w:p w14:paraId="459D6704" w14:textId="1A8736B7" w:rsidR="00704227" w:rsidRPr="00C97EDA" w:rsidRDefault="00704227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Herramientas, librerías y Frameworks</w:t>
      </w:r>
    </w:p>
    <w:p w14:paraId="1E5A8CB9" w14:textId="123D83F2" w:rsidR="004E44C5" w:rsidRPr="00C97EDA" w:rsidRDefault="004E44C5" w:rsidP="004E44C5">
      <w:pPr>
        <w:rPr>
          <w:rFonts w:cstheme="minorHAnsi"/>
        </w:rPr>
      </w:pPr>
      <w:r w:rsidRPr="00C97EDA">
        <w:rPr>
          <w:rFonts w:cstheme="minorHAnsi"/>
          <w:sz w:val="24"/>
          <w:szCs w:val="24"/>
        </w:rPr>
        <w:t xml:space="preserve">Para la realización de esta página </w:t>
      </w:r>
      <w:r w:rsidR="00704227" w:rsidRPr="00C97EDA">
        <w:rPr>
          <w:rFonts w:cstheme="minorHAnsi"/>
          <w:sz w:val="24"/>
          <w:szCs w:val="24"/>
        </w:rPr>
        <w:t xml:space="preserve">se </w:t>
      </w:r>
      <w:r w:rsidR="00BA7682" w:rsidRPr="00C97EDA">
        <w:rPr>
          <w:rFonts w:cstheme="minorHAnsi"/>
          <w:sz w:val="24"/>
          <w:szCs w:val="24"/>
        </w:rPr>
        <w:t>usará</w:t>
      </w:r>
      <w:r w:rsidR="00704227" w:rsidRPr="00C97EDA">
        <w:rPr>
          <w:rFonts w:cstheme="minorHAnsi"/>
          <w:sz w:val="24"/>
          <w:szCs w:val="24"/>
        </w:rPr>
        <w:t xml:space="preserve"> en framework de </w:t>
      </w:r>
      <w:r w:rsidR="00704227" w:rsidRPr="00C97EDA">
        <w:rPr>
          <w:rFonts w:cstheme="minorHAnsi"/>
          <w:b/>
          <w:bCs/>
          <w:sz w:val="24"/>
          <w:szCs w:val="24"/>
        </w:rPr>
        <w:t xml:space="preserve">Bootstrap 5, </w:t>
      </w:r>
      <w:r w:rsidR="00704227" w:rsidRPr="00C97EDA">
        <w:rPr>
          <w:rFonts w:cstheme="minorHAnsi"/>
          <w:sz w:val="24"/>
          <w:szCs w:val="24"/>
        </w:rPr>
        <w:t xml:space="preserve">el procesador css </w:t>
      </w:r>
      <w:r w:rsidR="00704227" w:rsidRPr="00C97EDA">
        <w:rPr>
          <w:rFonts w:cstheme="minorHAnsi"/>
          <w:b/>
          <w:bCs/>
          <w:sz w:val="24"/>
          <w:szCs w:val="24"/>
        </w:rPr>
        <w:t>SASS</w:t>
      </w:r>
      <w:r w:rsidR="00704227" w:rsidRPr="00C97EDA">
        <w:rPr>
          <w:rFonts w:cstheme="minorHAnsi"/>
          <w:sz w:val="24"/>
          <w:szCs w:val="24"/>
        </w:rPr>
        <w:t xml:space="preserve">, también se </w:t>
      </w:r>
      <w:r w:rsidR="00BA7682" w:rsidRPr="00C97EDA">
        <w:rPr>
          <w:rFonts w:cstheme="minorHAnsi"/>
          <w:sz w:val="24"/>
          <w:szCs w:val="24"/>
        </w:rPr>
        <w:t>usará</w:t>
      </w:r>
      <w:r w:rsidR="00704227" w:rsidRPr="00C97EDA">
        <w:rPr>
          <w:rFonts w:cstheme="minorHAnsi"/>
          <w:sz w:val="24"/>
          <w:szCs w:val="24"/>
        </w:rPr>
        <w:t xml:space="preserve"> </w:t>
      </w:r>
      <w:r w:rsidR="00704227" w:rsidRPr="00C97EDA">
        <w:rPr>
          <w:rFonts w:cstheme="minorHAnsi"/>
          <w:b/>
          <w:bCs/>
          <w:sz w:val="24"/>
          <w:szCs w:val="24"/>
        </w:rPr>
        <w:t>jQuery</w:t>
      </w:r>
      <w:r w:rsidR="00704227" w:rsidRPr="00C97EDA">
        <w:rPr>
          <w:rFonts w:cstheme="minorHAnsi"/>
          <w:sz w:val="24"/>
          <w:szCs w:val="24"/>
        </w:rPr>
        <w:t xml:space="preserve"> para el apartado de </w:t>
      </w:r>
      <w:r w:rsidR="0000553B" w:rsidRPr="00C97EDA">
        <w:rPr>
          <w:rFonts w:cstheme="minorHAnsi"/>
          <w:sz w:val="24"/>
          <w:szCs w:val="24"/>
        </w:rPr>
        <w:t>JavaScript</w:t>
      </w:r>
    </w:p>
    <w:p w14:paraId="05669146" w14:textId="63669E47" w:rsidR="004E44C5" w:rsidRPr="00C97EDA" w:rsidRDefault="004E44C5" w:rsidP="004E44C5">
      <w:pPr>
        <w:rPr>
          <w:rFonts w:cstheme="minorHAnsi"/>
          <w:sz w:val="24"/>
          <w:szCs w:val="24"/>
        </w:rPr>
      </w:pPr>
    </w:p>
    <w:p w14:paraId="72D2FE74" w14:textId="18DDCB10" w:rsidR="004E44C5" w:rsidRPr="00C97EDA" w:rsidRDefault="004E44C5" w:rsidP="004E44C5">
      <w:pPr>
        <w:rPr>
          <w:rFonts w:cstheme="minorHAnsi"/>
          <w:i/>
          <w:iCs/>
          <w:sz w:val="24"/>
          <w:szCs w:val="24"/>
        </w:rPr>
      </w:pPr>
      <w:r w:rsidRPr="00C97EDA">
        <w:rPr>
          <w:rFonts w:cstheme="minorHAnsi"/>
          <w:i/>
          <w:iCs/>
          <w:sz w:val="24"/>
          <w:szCs w:val="24"/>
        </w:rPr>
        <w:t>Breakpoints</w:t>
      </w:r>
    </w:p>
    <w:p w14:paraId="0FC3D3CC" w14:textId="2F8F5B77" w:rsidR="004E44C5" w:rsidRPr="00C97EDA" w:rsidRDefault="004E44C5" w:rsidP="004E44C5">
      <w:pPr>
        <w:rPr>
          <w:rFonts w:cstheme="minorHAnsi"/>
          <w:b/>
          <w:bCs/>
        </w:rPr>
      </w:pPr>
      <w:r w:rsidRPr="00C97EDA">
        <w:rPr>
          <w:rFonts w:cstheme="minorHAnsi"/>
          <w:sz w:val="24"/>
          <w:szCs w:val="24"/>
        </w:rPr>
        <w:t>Este sitio web tendrá dos breakpoints</w:t>
      </w:r>
      <w:r w:rsidR="001F260A" w:rsidRPr="00C97EDA">
        <w:rPr>
          <w:rFonts w:cstheme="minorHAnsi"/>
          <w:sz w:val="24"/>
          <w:szCs w:val="24"/>
        </w:rPr>
        <w:t xml:space="preserve"> y tendrá un diseño</w:t>
      </w:r>
      <w:r w:rsidR="001F260A" w:rsidRPr="00C97EDA">
        <w:rPr>
          <w:rFonts w:cstheme="minorHAnsi"/>
          <w:b/>
          <w:bCs/>
        </w:rPr>
        <w:t xml:space="preserve"> Mobile First</w:t>
      </w:r>
    </w:p>
    <w:p w14:paraId="3E17C91D" w14:textId="55C575DA" w:rsidR="004E44C5" w:rsidRPr="00C97EDA" w:rsidRDefault="004E44C5" w:rsidP="004E44C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Min width &lt; 768</w:t>
      </w:r>
    </w:p>
    <w:p w14:paraId="75E69903" w14:textId="3B610E74" w:rsidR="004E44C5" w:rsidRPr="00C97EDA" w:rsidRDefault="004E44C5" w:rsidP="004E44C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Min width &lt; 992</w:t>
      </w:r>
    </w:p>
    <w:p w14:paraId="1574441F" w14:textId="3BDE09B9" w:rsidR="003A568A" w:rsidRPr="00C97EDA" w:rsidRDefault="003A568A" w:rsidP="003A568A">
      <w:pPr>
        <w:rPr>
          <w:rFonts w:cstheme="minorHAnsi"/>
          <w:sz w:val="24"/>
          <w:szCs w:val="24"/>
        </w:rPr>
      </w:pPr>
    </w:p>
    <w:p w14:paraId="5027D247" w14:textId="22BABFFE" w:rsidR="003A568A" w:rsidRPr="00C97EDA" w:rsidRDefault="003A568A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br w:type="page"/>
      </w:r>
    </w:p>
    <w:p w14:paraId="716430B6" w14:textId="0E3F6673" w:rsidR="003A568A" w:rsidRPr="00C97EDA" w:rsidRDefault="003A568A" w:rsidP="003A568A">
      <w:pPr>
        <w:pStyle w:val="Ttulo1"/>
        <w:numPr>
          <w:ilvl w:val="0"/>
          <w:numId w:val="4"/>
        </w:numPr>
        <w:jc w:val="center"/>
        <w:rPr>
          <w:rFonts w:cstheme="minorHAnsi"/>
          <w:sz w:val="40"/>
          <w:szCs w:val="36"/>
        </w:rPr>
      </w:pPr>
      <w:bookmarkStart w:id="1" w:name="_Toc64728910"/>
      <w:r w:rsidRPr="00C97EDA">
        <w:rPr>
          <w:rFonts w:cstheme="minorHAnsi"/>
          <w:sz w:val="40"/>
          <w:szCs w:val="36"/>
        </w:rPr>
        <w:lastRenderedPageBreak/>
        <w:t>Tipografía</w:t>
      </w:r>
      <w:bookmarkEnd w:id="1"/>
    </w:p>
    <w:p w14:paraId="314A038C" w14:textId="27D98437" w:rsidR="003A568A" w:rsidRPr="00C97EDA" w:rsidRDefault="003A568A" w:rsidP="003A568A">
      <w:pPr>
        <w:rPr>
          <w:rFonts w:cstheme="minorHAnsi"/>
        </w:rPr>
      </w:pPr>
    </w:p>
    <w:p w14:paraId="5EB1F0C5" w14:textId="38F3F95A" w:rsidR="003A568A" w:rsidRPr="00C97EDA" w:rsidRDefault="003A568A" w:rsidP="003A568A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 xml:space="preserve">Para la tipografía se utilizará la fuente </w:t>
      </w:r>
      <w:r w:rsidR="00D3602A" w:rsidRPr="00C97EDA">
        <w:rPr>
          <w:rFonts w:cstheme="minorHAnsi"/>
          <w:b/>
          <w:bCs/>
          <w:sz w:val="24"/>
          <w:szCs w:val="24"/>
        </w:rPr>
        <w:t>Roboto</w:t>
      </w:r>
      <w:r w:rsidRPr="00C97EDA">
        <w:rPr>
          <w:rFonts w:cstheme="minorHAnsi"/>
          <w:sz w:val="24"/>
          <w:szCs w:val="24"/>
        </w:rPr>
        <w:t>.</w:t>
      </w:r>
    </w:p>
    <w:p w14:paraId="1842B8B8" w14:textId="02B1CD09" w:rsidR="003A568A" w:rsidRPr="00C97EDA" w:rsidRDefault="003A568A" w:rsidP="003A568A">
      <w:pPr>
        <w:rPr>
          <w:rFonts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1416"/>
        <w:gridCol w:w="1416"/>
        <w:gridCol w:w="1416"/>
      </w:tblGrid>
      <w:tr w:rsidR="00D3602A" w:rsidRPr="00C97EDA" w14:paraId="6F832C47" w14:textId="77777777" w:rsidTr="00D3602A">
        <w:tc>
          <w:tcPr>
            <w:tcW w:w="4247" w:type="dxa"/>
            <w:shd w:val="clear" w:color="auto" w:fill="1F497D" w:themeFill="text2"/>
            <w:vAlign w:val="center"/>
          </w:tcPr>
          <w:p w14:paraId="73380170" w14:textId="50989A18" w:rsidR="00D3602A" w:rsidRPr="00C97EDA" w:rsidRDefault="00D3602A" w:rsidP="00D3602A">
            <w:pPr>
              <w:jc w:val="center"/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Contenido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5A3247F9" w14:textId="4132394C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Etiqueta HTML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55FFF299" w14:textId="067585C7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Tamaño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469C26A4" w14:textId="2C577F56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Color</w:t>
            </w:r>
          </w:p>
        </w:tc>
      </w:tr>
      <w:tr w:rsidR="00D3602A" w:rsidRPr="00C97EDA" w14:paraId="103E8732" w14:textId="77777777" w:rsidTr="00D3602A">
        <w:tc>
          <w:tcPr>
            <w:tcW w:w="4247" w:type="dxa"/>
            <w:vAlign w:val="center"/>
          </w:tcPr>
          <w:p w14:paraId="39CC43F7" w14:textId="2F663D48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000000"/>
              </w:rPr>
            </w:pPr>
            <w:r w:rsidRPr="00144FA6">
              <w:rPr>
                <w:rFonts w:cstheme="minorHAnsi"/>
                <w:b/>
                <w:bCs/>
                <w:color w:val="000000"/>
              </w:rPr>
              <w:t>Nivel de encabezado 1</w:t>
            </w:r>
          </w:p>
        </w:tc>
        <w:tc>
          <w:tcPr>
            <w:tcW w:w="1416" w:type="dxa"/>
            <w:vAlign w:val="center"/>
          </w:tcPr>
          <w:p w14:paraId="13E7DE13" w14:textId="6E0DA03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H1</w:t>
            </w:r>
          </w:p>
        </w:tc>
        <w:tc>
          <w:tcPr>
            <w:tcW w:w="1416" w:type="dxa"/>
            <w:vAlign w:val="center"/>
          </w:tcPr>
          <w:p w14:paraId="413F4C14" w14:textId="71BEA91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6C583D8F" w14:textId="2CBB8E4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6586CAB9" w14:textId="77777777" w:rsidTr="00D3602A">
        <w:tc>
          <w:tcPr>
            <w:tcW w:w="4247" w:type="dxa"/>
            <w:vAlign w:val="center"/>
          </w:tcPr>
          <w:p w14:paraId="6B8E21D6" w14:textId="5BEA176A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974AC"/>
              </w:rPr>
              <w:t>Nivel de encabezado 2</w:t>
            </w:r>
          </w:p>
        </w:tc>
        <w:tc>
          <w:tcPr>
            <w:tcW w:w="1416" w:type="dxa"/>
            <w:vAlign w:val="center"/>
          </w:tcPr>
          <w:p w14:paraId="46B50701" w14:textId="174EA78C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H2</w:t>
            </w:r>
          </w:p>
        </w:tc>
        <w:tc>
          <w:tcPr>
            <w:tcW w:w="1416" w:type="dxa"/>
            <w:vAlign w:val="center"/>
          </w:tcPr>
          <w:p w14:paraId="29DA795F" w14:textId="13FED65A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3D6EFA58" w14:textId="733EF67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#</w:t>
            </w:r>
            <w:r w:rsidR="00144FA6"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3974AC</w:t>
            </w:r>
          </w:p>
        </w:tc>
      </w:tr>
      <w:tr w:rsidR="00D3602A" w:rsidRPr="00C97EDA" w14:paraId="7898515A" w14:textId="77777777" w:rsidTr="00D3602A">
        <w:tc>
          <w:tcPr>
            <w:tcW w:w="4247" w:type="dxa"/>
            <w:vAlign w:val="center"/>
          </w:tcPr>
          <w:p w14:paraId="19E85AAB" w14:textId="3FDC3C03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de encabezado 2 / alternativo</w:t>
            </w:r>
          </w:p>
        </w:tc>
        <w:tc>
          <w:tcPr>
            <w:tcW w:w="1416" w:type="dxa"/>
            <w:vAlign w:val="center"/>
          </w:tcPr>
          <w:p w14:paraId="01EB0F7E" w14:textId="35623D1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H2</w:t>
            </w:r>
          </w:p>
        </w:tc>
        <w:tc>
          <w:tcPr>
            <w:tcW w:w="1416" w:type="dxa"/>
            <w:vAlign w:val="center"/>
          </w:tcPr>
          <w:p w14:paraId="31BDFF2F" w14:textId="7D77459B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60F38092" w14:textId="1DD6A32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36453395" w14:textId="77777777" w:rsidTr="00D3602A">
        <w:tc>
          <w:tcPr>
            <w:tcW w:w="4247" w:type="dxa"/>
            <w:vAlign w:val="center"/>
          </w:tcPr>
          <w:p w14:paraId="3F2840AC" w14:textId="7DA876BF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974AC"/>
              </w:rPr>
              <w:t>Nivel encabezado 3</w:t>
            </w:r>
          </w:p>
        </w:tc>
        <w:tc>
          <w:tcPr>
            <w:tcW w:w="1416" w:type="dxa"/>
            <w:vAlign w:val="center"/>
          </w:tcPr>
          <w:p w14:paraId="0645D9CF" w14:textId="5164B0F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H3</w:t>
            </w:r>
          </w:p>
        </w:tc>
        <w:tc>
          <w:tcPr>
            <w:tcW w:w="1416" w:type="dxa"/>
            <w:vAlign w:val="center"/>
          </w:tcPr>
          <w:p w14:paraId="40C18D13" w14:textId="70F0E9F0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5C4DF88D" w14:textId="1AF9089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#</w:t>
            </w:r>
            <w:r w:rsidR="00144FA6"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3974AC</w:t>
            </w:r>
          </w:p>
        </w:tc>
      </w:tr>
      <w:tr w:rsidR="00D3602A" w:rsidRPr="00C97EDA" w14:paraId="7E3D645C" w14:textId="77777777" w:rsidTr="00D3602A">
        <w:tc>
          <w:tcPr>
            <w:tcW w:w="4247" w:type="dxa"/>
            <w:vAlign w:val="center"/>
          </w:tcPr>
          <w:p w14:paraId="5205921C" w14:textId="40A5A58C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encabezado 3 / alternativo</w:t>
            </w:r>
          </w:p>
        </w:tc>
        <w:tc>
          <w:tcPr>
            <w:tcW w:w="1416" w:type="dxa"/>
            <w:vAlign w:val="center"/>
          </w:tcPr>
          <w:p w14:paraId="3AC3123A" w14:textId="3F834ADD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H3</w:t>
            </w:r>
          </w:p>
        </w:tc>
        <w:tc>
          <w:tcPr>
            <w:tcW w:w="1416" w:type="dxa"/>
            <w:vAlign w:val="center"/>
          </w:tcPr>
          <w:p w14:paraId="689F1954" w14:textId="130B2F38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3A9B98B0" w14:textId="30777E0D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022B5B1A" w14:textId="77777777" w:rsidTr="00D3602A">
        <w:tc>
          <w:tcPr>
            <w:tcW w:w="4247" w:type="dxa"/>
            <w:vAlign w:val="center"/>
          </w:tcPr>
          <w:p w14:paraId="4256FAE6" w14:textId="15959F45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33333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encabezado 4</w:t>
            </w:r>
          </w:p>
        </w:tc>
        <w:tc>
          <w:tcPr>
            <w:tcW w:w="1416" w:type="dxa"/>
            <w:vAlign w:val="center"/>
          </w:tcPr>
          <w:p w14:paraId="1DE431A2" w14:textId="53798400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H4</w:t>
            </w:r>
          </w:p>
        </w:tc>
        <w:tc>
          <w:tcPr>
            <w:tcW w:w="1416" w:type="dxa"/>
            <w:vAlign w:val="center"/>
          </w:tcPr>
          <w:p w14:paraId="5650D2CA" w14:textId="6AFEEB4F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5B37F66" w14:textId="3581BD1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33333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5665191B" w14:textId="77777777" w:rsidTr="00D3602A">
        <w:tc>
          <w:tcPr>
            <w:tcW w:w="4247" w:type="dxa"/>
            <w:vAlign w:val="center"/>
          </w:tcPr>
          <w:p w14:paraId="33410FC4" w14:textId="39B20279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33333"/>
              </w:rPr>
            </w:pPr>
            <w:r w:rsidRPr="00144FA6">
              <w:rPr>
                <w:rFonts w:cstheme="minorHAnsi"/>
                <w:color w:val="333333"/>
              </w:rPr>
              <w:t>Contenido texto estándar</w:t>
            </w:r>
          </w:p>
        </w:tc>
        <w:tc>
          <w:tcPr>
            <w:tcW w:w="1416" w:type="dxa"/>
            <w:vAlign w:val="center"/>
          </w:tcPr>
          <w:p w14:paraId="6206A3A6" w14:textId="187C52D2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144FA6">
              <w:rPr>
                <w:rFonts w:asciiTheme="minorHAnsi" w:hAnsiTheme="minorHAnsi" w:cstheme="minorHAnsi"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33C10227" w14:textId="056C193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144FA6">
              <w:rPr>
                <w:rFonts w:asciiTheme="minorHAnsi" w:hAnsiTheme="minorHAnsi" w:cstheme="minorHAnsi"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0E7C6CC2" w14:textId="386D1440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33333"/>
              </w:rPr>
            </w:pPr>
            <w:r w:rsidRPr="00144FA6">
              <w:rPr>
                <w:rFonts w:asciiTheme="minorHAnsi" w:hAnsiTheme="minorHAnsi" w:cstheme="minorHAnsi"/>
                <w:color w:val="333333"/>
              </w:rPr>
              <w:t>#333333</w:t>
            </w:r>
          </w:p>
        </w:tc>
      </w:tr>
      <w:tr w:rsidR="00D3602A" w:rsidRPr="00C97EDA" w14:paraId="6B38C372" w14:textId="77777777" w:rsidTr="00D3602A">
        <w:tc>
          <w:tcPr>
            <w:tcW w:w="4247" w:type="dxa"/>
            <w:vAlign w:val="center"/>
          </w:tcPr>
          <w:p w14:paraId="05DBE6FF" w14:textId="25394D1A" w:rsidR="00D3602A" w:rsidRPr="00144FA6" w:rsidRDefault="00D3602A" w:rsidP="00D3602A">
            <w:pPr>
              <w:jc w:val="center"/>
              <w:rPr>
                <w:rFonts w:cstheme="minorHAnsi"/>
                <w:color w:val="333333"/>
              </w:rPr>
            </w:pPr>
            <w:r w:rsidRPr="00144FA6">
              <w:rPr>
                <w:rFonts w:cstheme="minorHAnsi"/>
                <w:b/>
                <w:bCs/>
                <w:color w:val="000000"/>
              </w:rPr>
              <w:t>Contenido texto estándar negrita</w:t>
            </w:r>
          </w:p>
        </w:tc>
        <w:tc>
          <w:tcPr>
            <w:tcW w:w="1416" w:type="dxa"/>
            <w:vAlign w:val="center"/>
          </w:tcPr>
          <w:p w14:paraId="603974E4" w14:textId="2899719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1416" w:type="dxa"/>
            <w:vAlign w:val="center"/>
          </w:tcPr>
          <w:p w14:paraId="174627C5" w14:textId="7EDE98C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9707B57" w14:textId="69FE119A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2F1E54F9" w14:textId="77777777" w:rsidTr="0090320E">
        <w:tc>
          <w:tcPr>
            <w:tcW w:w="4247" w:type="dxa"/>
            <w:shd w:val="clear" w:color="auto" w:fill="3974AC"/>
            <w:vAlign w:val="center"/>
          </w:tcPr>
          <w:p w14:paraId="0A1E527A" w14:textId="4F904D8C" w:rsidR="00D3602A" w:rsidRPr="00642173" w:rsidRDefault="00D3602A" w:rsidP="00D3602A">
            <w:pPr>
              <w:jc w:val="center"/>
              <w:rPr>
                <w:rFonts w:cstheme="minorHAnsi"/>
                <w:b/>
                <w:bCs/>
                <w:color w:val="E4FDE4"/>
                <w:sz w:val="24"/>
                <w:szCs w:val="24"/>
              </w:rPr>
            </w:pPr>
            <w:r w:rsidRPr="00642173">
              <w:rPr>
                <w:rFonts w:cstheme="minorHAnsi"/>
                <w:b/>
                <w:bCs/>
                <w:color w:val="E4FDE4"/>
                <w:sz w:val="24"/>
                <w:szCs w:val="24"/>
              </w:rPr>
              <w:t>Enlace de navegación</w:t>
            </w:r>
            <w:r w:rsidR="00200FDE">
              <w:rPr>
                <w:rFonts w:cstheme="minorHAnsi"/>
                <w:b/>
                <w:bCs/>
                <w:color w:val="E4FDE4"/>
                <w:sz w:val="24"/>
                <w:szCs w:val="24"/>
              </w:rPr>
              <w:t xml:space="preserve"> no</w:t>
            </w:r>
            <w:r w:rsidRPr="00642173">
              <w:rPr>
                <w:rFonts w:cstheme="minorHAnsi"/>
                <w:b/>
                <w:bCs/>
                <w:color w:val="E4FDE4"/>
                <w:sz w:val="24"/>
                <w:szCs w:val="24"/>
              </w:rPr>
              <w:t xml:space="preserve"> seleccionado</w:t>
            </w:r>
          </w:p>
        </w:tc>
        <w:tc>
          <w:tcPr>
            <w:tcW w:w="1416" w:type="dxa"/>
            <w:vAlign w:val="center"/>
          </w:tcPr>
          <w:p w14:paraId="484ED049" w14:textId="644604B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r w:rsidR="004979DD" w:rsidRPr="00144FA6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+ B</w:t>
            </w:r>
          </w:p>
        </w:tc>
        <w:tc>
          <w:tcPr>
            <w:tcW w:w="1416" w:type="dxa"/>
            <w:vAlign w:val="center"/>
          </w:tcPr>
          <w:p w14:paraId="129962AE" w14:textId="0CFE0DB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3974AC"/>
            <w:vAlign w:val="center"/>
          </w:tcPr>
          <w:p w14:paraId="216B5EBE" w14:textId="7AD1B16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E4FDE4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E4FDE4"/>
              </w:rPr>
              <w:t>#</w:t>
            </w:r>
            <w:r w:rsidR="004979DD" w:rsidRPr="00144FA6">
              <w:rPr>
                <w:rFonts w:asciiTheme="minorHAnsi" w:hAnsiTheme="minorHAnsi" w:cstheme="minorHAnsi"/>
                <w:b/>
                <w:bCs/>
                <w:color w:val="E4FDE4"/>
              </w:rPr>
              <w:t>E4FDE4</w:t>
            </w:r>
          </w:p>
        </w:tc>
      </w:tr>
      <w:tr w:rsidR="00D3602A" w:rsidRPr="00C97EDA" w14:paraId="4FD97068" w14:textId="77777777" w:rsidTr="0090320E">
        <w:tc>
          <w:tcPr>
            <w:tcW w:w="4247" w:type="dxa"/>
            <w:shd w:val="clear" w:color="auto" w:fill="3974AC"/>
            <w:vAlign w:val="center"/>
          </w:tcPr>
          <w:p w14:paraId="15F4D636" w14:textId="6DFBC89A" w:rsidR="00D3602A" w:rsidRPr="004759E1" w:rsidRDefault="00D3602A" w:rsidP="00D3602A">
            <w:pPr>
              <w:jc w:val="center"/>
              <w:rPr>
                <w:rFonts w:cstheme="minorHAnsi"/>
                <w:color w:val="333333"/>
              </w:rPr>
            </w:pPr>
            <w:r w:rsidRPr="004759E1">
              <w:rPr>
                <w:rFonts w:cstheme="minorHAnsi"/>
                <w:color w:val="333333"/>
              </w:rPr>
              <w:t>Texto de navegación seleccionado</w:t>
            </w:r>
          </w:p>
        </w:tc>
        <w:tc>
          <w:tcPr>
            <w:tcW w:w="1416" w:type="dxa"/>
            <w:vAlign w:val="center"/>
          </w:tcPr>
          <w:p w14:paraId="6CCA97A0" w14:textId="716E447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r w:rsidR="00E511B6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+ B</w:t>
            </w:r>
          </w:p>
        </w:tc>
        <w:tc>
          <w:tcPr>
            <w:tcW w:w="1416" w:type="dxa"/>
            <w:vAlign w:val="center"/>
          </w:tcPr>
          <w:p w14:paraId="3327D64D" w14:textId="2CBA305C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3974AC"/>
            <w:vAlign w:val="center"/>
          </w:tcPr>
          <w:p w14:paraId="1A552782" w14:textId="75A4D683" w:rsidR="00D3602A" w:rsidRPr="004759E1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4759E1">
              <w:rPr>
                <w:rFonts w:asciiTheme="minorHAnsi" w:hAnsiTheme="minorHAnsi" w:cstheme="minorHAnsi"/>
                <w:color w:val="333333"/>
              </w:rPr>
              <w:t>#</w:t>
            </w:r>
            <w:r w:rsidR="004759E1" w:rsidRPr="004759E1">
              <w:rPr>
                <w:rFonts w:asciiTheme="minorHAnsi" w:hAnsiTheme="minorHAnsi" w:cstheme="minorHAnsi"/>
                <w:b/>
                <w:bCs/>
                <w:color w:val="333333"/>
              </w:rPr>
              <w:t>333333</w:t>
            </w:r>
          </w:p>
        </w:tc>
      </w:tr>
      <w:tr w:rsidR="00D3602A" w:rsidRPr="00C97EDA" w14:paraId="287F3F1C" w14:textId="77777777" w:rsidTr="00D3602A">
        <w:tc>
          <w:tcPr>
            <w:tcW w:w="4247" w:type="dxa"/>
            <w:vAlign w:val="center"/>
          </w:tcPr>
          <w:p w14:paraId="4775EB09" w14:textId="7A040E00" w:rsidR="00D3602A" w:rsidRPr="00144FA6" w:rsidRDefault="004979DD" w:rsidP="00D3602A">
            <w:pPr>
              <w:jc w:val="center"/>
              <w:rPr>
                <w:rFonts w:cstheme="minorHAnsi"/>
                <w:b/>
                <w:bCs/>
                <w:color w:val="8BE68B"/>
              </w:rPr>
            </w:pPr>
            <w:r w:rsidRPr="00144FA6">
              <w:rPr>
                <w:rFonts w:cstheme="minorHAnsi"/>
                <w:b/>
                <w:bCs/>
                <w:color w:val="8BE68B"/>
              </w:rPr>
              <w:t>Texto destacado</w:t>
            </w:r>
          </w:p>
        </w:tc>
        <w:tc>
          <w:tcPr>
            <w:tcW w:w="1416" w:type="dxa"/>
            <w:vAlign w:val="center"/>
          </w:tcPr>
          <w:p w14:paraId="11C6A13F" w14:textId="7BCFF072" w:rsidR="00D3602A" w:rsidRPr="00144FA6" w:rsidRDefault="004979DD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1416" w:type="dxa"/>
            <w:vAlign w:val="center"/>
          </w:tcPr>
          <w:p w14:paraId="0C24B3B9" w14:textId="564BA856" w:rsidR="00D3602A" w:rsidRPr="00144FA6" w:rsidRDefault="004979DD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70F7EC5" w14:textId="239D2BAF" w:rsidR="00D3602A" w:rsidRPr="00144FA6" w:rsidRDefault="004979DD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8BE68B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8BE68B"/>
              </w:rPr>
              <w:t>#8BE68B</w:t>
            </w:r>
          </w:p>
        </w:tc>
      </w:tr>
      <w:tr w:rsidR="004979DD" w:rsidRPr="00C97EDA" w14:paraId="16D7B023" w14:textId="77777777" w:rsidTr="00D3602A">
        <w:tc>
          <w:tcPr>
            <w:tcW w:w="4247" w:type="dxa"/>
            <w:vAlign w:val="center"/>
          </w:tcPr>
          <w:p w14:paraId="7EE9D0B7" w14:textId="262B71E8" w:rsidR="004979DD" w:rsidRPr="00144FA6" w:rsidRDefault="009F23D0" w:rsidP="00D3602A">
            <w:pPr>
              <w:jc w:val="center"/>
              <w:rPr>
                <w:rFonts w:cstheme="minorHAnsi"/>
                <w:color w:val="61C6D7"/>
              </w:rPr>
            </w:pPr>
            <w:r w:rsidRPr="00144FA6">
              <w:rPr>
                <w:rFonts w:cstheme="minorHAnsi"/>
                <w:color w:val="61C6D7"/>
                <w:sz w:val="24"/>
                <w:szCs w:val="24"/>
              </w:rPr>
              <w:t>Enlace</w:t>
            </w:r>
          </w:p>
        </w:tc>
        <w:tc>
          <w:tcPr>
            <w:tcW w:w="1416" w:type="dxa"/>
            <w:vAlign w:val="center"/>
          </w:tcPr>
          <w:p w14:paraId="6AF909B8" w14:textId="0F02F09D" w:rsidR="004979DD" w:rsidRPr="00144FA6" w:rsidRDefault="009F23D0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</w:p>
        </w:tc>
        <w:tc>
          <w:tcPr>
            <w:tcW w:w="1416" w:type="dxa"/>
            <w:vAlign w:val="center"/>
          </w:tcPr>
          <w:p w14:paraId="6EF6C0D1" w14:textId="63742535" w:rsidR="004979DD" w:rsidRPr="00144FA6" w:rsidRDefault="009F23D0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0B4FFE33" w14:textId="524F4655" w:rsidR="004979DD" w:rsidRPr="00144FA6" w:rsidRDefault="009F23D0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61C6D7"/>
              </w:rPr>
            </w:pPr>
            <w:r w:rsidRPr="00144FA6">
              <w:rPr>
                <w:rFonts w:asciiTheme="minorHAnsi" w:hAnsiTheme="minorHAnsi" w:cstheme="minorHAnsi"/>
                <w:color w:val="61C6D7"/>
              </w:rPr>
              <w:t>#</w:t>
            </w:r>
            <w:r w:rsidR="00144FA6" w:rsidRPr="00144FA6">
              <w:rPr>
                <w:rFonts w:asciiTheme="minorHAnsi" w:hAnsiTheme="minorHAnsi" w:cstheme="minorHAnsi"/>
                <w:color w:val="61C6D7"/>
              </w:rPr>
              <w:t>61C6D7</w:t>
            </w:r>
          </w:p>
        </w:tc>
      </w:tr>
      <w:tr w:rsidR="00FF5CAA" w:rsidRPr="00C97EDA" w14:paraId="6FD0950A" w14:textId="77777777" w:rsidTr="00D3602A">
        <w:tc>
          <w:tcPr>
            <w:tcW w:w="4247" w:type="dxa"/>
            <w:vAlign w:val="center"/>
          </w:tcPr>
          <w:p w14:paraId="61768EBF" w14:textId="13AC21ED" w:rsidR="00FF5CAA" w:rsidRPr="00144FA6" w:rsidRDefault="00FF5CAA" w:rsidP="00D3602A">
            <w:pPr>
              <w:jc w:val="center"/>
              <w:rPr>
                <w:rFonts w:cstheme="minorHAnsi"/>
                <w:color w:val="0070C0"/>
              </w:rPr>
            </w:pPr>
            <w:r w:rsidRPr="00144FA6">
              <w:rPr>
                <w:rFonts w:cstheme="minorHAnsi"/>
                <w:color w:val="808080"/>
              </w:rPr>
              <w:t>Contenido sutil</w:t>
            </w:r>
          </w:p>
        </w:tc>
        <w:tc>
          <w:tcPr>
            <w:tcW w:w="1416" w:type="dxa"/>
            <w:vAlign w:val="center"/>
          </w:tcPr>
          <w:p w14:paraId="1C4F209A" w14:textId="6407BD2F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22A27BBB" w14:textId="4A682DBC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4E7168DC" w14:textId="6D75FB18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0073BB"/>
              </w:rPr>
            </w:pPr>
            <w:r w:rsidRPr="00144FA6">
              <w:rPr>
                <w:rFonts w:asciiTheme="minorHAnsi" w:hAnsiTheme="minorHAnsi" w:cstheme="minorHAnsi"/>
                <w:color w:val="999999"/>
              </w:rPr>
              <w:t>#999999</w:t>
            </w:r>
          </w:p>
        </w:tc>
      </w:tr>
      <w:tr w:rsidR="00FF5CAA" w:rsidRPr="00C97EDA" w14:paraId="3EFCAD25" w14:textId="77777777" w:rsidTr="0090320E">
        <w:tc>
          <w:tcPr>
            <w:tcW w:w="4247" w:type="dxa"/>
            <w:shd w:val="clear" w:color="auto" w:fill="244B6E"/>
            <w:vAlign w:val="center"/>
          </w:tcPr>
          <w:p w14:paraId="5BED5DEB" w14:textId="593F7AEB" w:rsidR="00FF5CAA" w:rsidRPr="00144FA6" w:rsidRDefault="00FF5CAA" w:rsidP="00D3602A">
            <w:pPr>
              <w:jc w:val="center"/>
              <w:rPr>
                <w:rFonts w:cstheme="minorHAnsi"/>
                <w:color w:val="808080"/>
              </w:rPr>
            </w:pPr>
            <w:r w:rsidRPr="00144FA6">
              <w:rPr>
                <w:rFonts w:cstheme="minorHAnsi"/>
                <w:color w:val="D5FDFF"/>
              </w:rPr>
              <w:t>Texto pie</w:t>
            </w:r>
            <w:r w:rsidRPr="00144FA6">
              <w:rPr>
                <w:rStyle w:val="apple-tab-span"/>
                <w:rFonts w:cstheme="minorHAnsi"/>
                <w:color w:val="D5FDFF"/>
              </w:rPr>
              <w:tab/>
            </w:r>
          </w:p>
        </w:tc>
        <w:tc>
          <w:tcPr>
            <w:tcW w:w="1416" w:type="dxa"/>
            <w:vAlign w:val="center"/>
          </w:tcPr>
          <w:p w14:paraId="3C38E573" w14:textId="78820937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6DC747E3" w14:textId="7A1AC4D7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244B6E"/>
            <w:vAlign w:val="center"/>
          </w:tcPr>
          <w:p w14:paraId="111DCAE0" w14:textId="50697EC1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999999"/>
              </w:rPr>
            </w:pPr>
            <w:r w:rsidRPr="00144FA6">
              <w:rPr>
                <w:rFonts w:asciiTheme="minorHAnsi" w:hAnsiTheme="minorHAnsi" w:cstheme="minorHAnsi"/>
                <w:color w:val="D5FDFF"/>
              </w:rPr>
              <w:t>#D5FDFF</w:t>
            </w:r>
          </w:p>
        </w:tc>
      </w:tr>
    </w:tbl>
    <w:p w14:paraId="7A1395DA" w14:textId="77777777" w:rsidR="00D3602A" w:rsidRPr="00C97EDA" w:rsidRDefault="00D3602A" w:rsidP="003A568A">
      <w:pPr>
        <w:rPr>
          <w:rFonts w:cstheme="minorHAnsi"/>
        </w:rPr>
      </w:pPr>
    </w:p>
    <w:p w14:paraId="582B197A" w14:textId="3B8F1D78" w:rsidR="00452EA9" w:rsidRPr="00C97EDA" w:rsidRDefault="00452EA9">
      <w:pPr>
        <w:rPr>
          <w:rFonts w:cstheme="minorHAnsi"/>
        </w:rPr>
      </w:pPr>
      <w:r w:rsidRPr="00C97EDA">
        <w:rPr>
          <w:rFonts w:cstheme="minorHAnsi"/>
        </w:rPr>
        <w:br w:type="page"/>
      </w:r>
    </w:p>
    <w:p w14:paraId="7C6A598F" w14:textId="24678908" w:rsidR="00D3602A" w:rsidRPr="00C97EDA" w:rsidRDefault="00452EA9" w:rsidP="00452EA9">
      <w:pPr>
        <w:pStyle w:val="Ttulo1"/>
        <w:numPr>
          <w:ilvl w:val="0"/>
          <w:numId w:val="4"/>
        </w:numPr>
        <w:jc w:val="center"/>
        <w:rPr>
          <w:rFonts w:cstheme="minorHAnsi"/>
          <w:sz w:val="40"/>
          <w:szCs w:val="36"/>
        </w:rPr>
      </w:pPr>
      <w:bookmarkStart w:id="2" w:name="_Toc64728911"/>
      <w:r w:rsidRPr="00C97EDA">
        <w:rPr>
          <w:rFonts w:cstheme="minorHAnsi"/>
          <w:sz w:val="40"/>
          <w:szCs w:val="36"/>
        </w:rPr>
        <w:lastRenderedPageBreak/>
        <w:t>Colores</w:t>
      </w:r>
      <w:bookmarkEnd w:id="2"/>
    </w:p>
    <w:p w14:paraId="3300C5C2" w14:textId="386A8425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Distintos tonos de azul y verde son los elegidos para este sitio, asi un tono pastel para dar contraste:</w:t>
      </w:r>
    </w:p>
    <w:p w14:paraId="695C4499" w14:textId="13C09486" w:rsidR="00C97EDA" w:rsidRPr="00C97EDA" w:rsidRDefault="00C97EDA" w:rsidP="00452EA9">
      <w:pPr>
        <w:rPr>
          <w:rFonts w:cstheme="minorHAnsi"/>
          <w:sz w:val="24"/>
          <w:szCs w:val="24"/>
        </w:rPr>
      </w:pPr>
    </w:p>
    <w:p w14:paraId="5E0EA495" w14:textId="2D659722" w:rsidR="00C97EDA" w:rsidRPr="00C97EDA" w:rsidRDefault="00C97EDA" w:rsidP="00C97EDA">
      <w:pPr>
        <w:pStyle w:val="Ttulo2"/>
        <w:numPr>
          <w:ilvl w:val="1"/>
          <w:numId w:val="4"/>
        </w:numPr>
        <w:rPr>
          <w:rFonts w:cstheme="minorHAnsi"/>
        </w:rPr>
      </w:pPr>
      <w:bookmarkStart w:id="3" w:name="_Toc64728912"/>
      <w:r w:rsidRPr="00C97EDA">
        <w:rPr>
          <w:rFonts w:cstheme="minorHAnsi"/>
        </w:rPr>
        <w:t>Paleta de colores principales</w:t>
      </w:r>
      <w:bookmarkEnd w:id="3"/>
    </w:p>
    <w:p w14:paraId="347A889C" w14:textId="77777777" w:rsidR="00452EA9" w:rsidRPr="00C97EDA" w:rsidRDefault="00452EA9" w:rsidP="00452EA9">
      <w:pPr>
        <w:rPr>
          <w:rFonts w:cstheme="minorHAnsi"/>
          <w:sz w:val="24"/>
          <w:szCs w:val="24"/>
        </w:rPr>
      </w:pPr>
    </w:p>
    <w:p w14:paraId="00640C54" w14:textId="4F51E1F4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5623D0" wp14:editId="1CD7DA97">
                <wp:simplePos x="0" y="0"/>
                <wp:positionH relativeFrom="column">
                  <wp:posOffset>910590</wp:posOffset>
                </wp:positionH>
                <wp:positionV relativeFrom="paragraph">
                  <wp:posOffset>21590</wp:posOffset>
                </wp:positionV>
                <wp:extent cx="2343150" cy="171450"/>
                <wp:effectExtent l="19050" t="19050" r="19050" b="19050"/>
                <wp:wrapSquare wrapText="bothSides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E6D9AF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B9680" id="Rectángulo 15" o:spid="_x0000_s1026" style="position:absolute;margin-left:71.7pt;margin-top:1.7pt;width:184.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" fillcolor="#e6d9af" strokecolor="black [3200]" strokeweight="2.25pt">
                <v:stroke joinstyle="round"/>
                <w10:wrap type="square"/>
              </v:rect>
            </w:pict>
          </mc:Fallback>
        </mc:AlternateContent>
      </w:r>
      <w:r w:rsidRPr="00C97EDA">
        <w:rPr>
          <w:rFonts w:cstheme="minorHAnsi"/>
          <w:sz w:val="24"/>
          <w:szCs w:val="24"/>
        </w:rPr>
        <w:t>#E6D9AF</w:t>
      </w:r>
      <w:r w:rsidRPr="00C97EDA">
        <w:rPr>
          <w:rFonts w:cstheme="minorHAnsi"/>
          <w:sz w:val="24"/>
          <w:szCs w:val="24"/>
        </w:rPr>
        <w:tab/>
      </w:r>
    </w:p>
    <w:p w14:paraId="7DFE95A3" w14:textId="130D556C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BAE982" wp14:editId="726AD67E">
                <wp:simplePos x="0" y="0"/>
                <wp:positionH relativeFrom="column">
                  <wp:posOffset>901065</wp:posOffset>
                </wp:positionH>
                <wp:positionV relativeFrom="paragraph">
                  <wp:posOffset>33020</wp:posOffset>
                </wp:positionV>
                <wp:extent cx="2343150" cy="171450"/>
                <wp:effectExtent l="19050" t="19050" r="19050" b="19050"/>
                <wp:wrapSquare wrapText="bothSides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A7CFD5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05A63" id="Rectángulo 16" o:spid="_x0000_s1026" style="position:absolute;margin-left:70.95pt;margin-top:2.6pt;width:184.5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" fillcolor="#a7cfd5" strokecolor="black [3200]" strokeweight="2.25pt">
                <v:stroke joinstyle="round"/>
                <w10:wrap type="square"/>
              </v:rect>
            </w:pict>
          </mc:Fallback>
        </mc:AlternateContent>
      </w:r>
      <w:r w:rsidRPr="00C97EDA">
        <w:rPr>
          <w:rFonts w:cstheme="minorHAnsi"/>
          <w:sz w:val="24"/>
          <w:szCs w:val="24"/>
        </w:rPr>
        <w:t>#A7CFD5</w:t>
      </w:r>
      <w:r w:rsidRPr="00C97EDA">
        <w:rPr>
          <w:rFonts w:cstheme="minorHAnsi"/>
          <w:sz w:val="24"/>
          <w:szCs w:val="24"/>
        </w:rPr>
        <w:tab/>
      </w:r>
    </w:p>
    <w:p w14:paraId="0F8B0C6C" w14:textId="4ED2F3E8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2BF9B1" wp14:editId="26ED5208">
                <wp:simplePos x="0" y="0"/>
                <wp:positionH relativeFrom="column">
                  <wp:posOffset>885825</wp:posOffset>
                </wp:positionH>
                <wp:positionV relativeFrom="paragraph">
                  <wp:posOffset>27940</wp:posOffset>
                </wp:positionV>
                <wp:extent cx="2343150" cy="171450"/>
                <wp:effectExtent l="19050" t="19050" r="19050" b="19050"/>
                <wp:wrapSquare wrapText="bothSides"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61C6D7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5CAF5" id="Rectángulo 17" o:spid="_x0000_s1026" style="position:absolute;margin-left:69.75pt;margin-top:2.2pt;width:184.5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" fillcolor="#61c6d7" strokecolor="black [3200]" strokeweight="2.25pt">
                <v:stroke joinstyle="round"/>
                <w10:wrap type="square"/>
              </v:rect>
            </w:pict>
          </mc:Fallback>
        </mc:AlternateContent>
      </w:r>
      <w:r w:rsidRPr="00C97EDA">
        <w:rPr>
          <w:rFonts w:cstheme="minorHAnsi"/>
          <w:sz w:val="24"/>
          <w:szCs w:val="24"/>
        </w:rPr>
        <w:t>#61C6D7</w:t>
      </w:r>
      <w:r w:rsidRPr="00C97EDA">
        <w:rPr>
          <w:rFonts w:cstheme="minorHAnsi"/>
          <w:sz w:val="24"/>
          <w:szCs w:val="24"/>
        </w:rPr>
        <w:tab/>
      </w:r>
    </w:p>
    <w:p w14:paraId="30FB7843" w14:textId="5AED44B4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6AE501" wp14:editId="174FB08D">
                <wp:simplePos x="0" y="0"/>
                <wp:positionH relativeFrom="column">
                  <wp:posOffset>853440</wp:posOffset>
                </wp:positionH>
                <wp:positionV relativeFrom="paragraph">
                  <wp:posOffset>17780</wp:posOffset>
                </wp:positionV>
                <wp:extent cx="2343150" cy="171450"/>
                <wp:effectExtent l="19050" t="19050" r="19050" b="19050"/>
                <wp:wrapSquare wrapText="bothSides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32AABD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47F75" id="Rectángulo 18" o:spid="_x0000_s1026" style="position:absolute;margin-left:67.2pt;margin-top:1.4pt;width:184.5pt;height:1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" fillcolor="#32aabd" strokecolor="black [3200]" strokeweight="2.25pt">
                <v:stroke joinstyle="round"/>
                <w10:wrap type="square"/>
              </v:rect>
            </w:pict>
          </mc:Fallback>
        </mc:AlternateContent>
      </w:r>
      <w:r w:rsidRPr="00C97EDA">
        <w:rPr>
          <w:rFonts w:cstheme="minorHAnsi"/>
          <w:sz w:val="24"/>
          <w:szCs w:val="24"/>
        </w:rPr>
        <w:t>#32AABD</w:t>
      </w:r>
    </w:p>
    <w:p w14:paraId="4E07F308" w14:textId="3AFC222F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CF3242" wp14:editId="4E312BBB">
                <wp:simplePos x="0" y="0"/>
                <wp:positionH relativeFrom="column">
                  <wp:posOffset>862965</wp:posOffset>
                </wp:positionH>
                <wp:positionV relativeFrom="paragraph">
                  <wp:posOffset>29210</wp:posOffset>
                </wp:positionV>
                <wp:extent cx="2343150" cy="171450"/>
                <wp:effectExtent l="19050" t="19050" r="19050" b="19050"/>
                <wp:wrapSquare wrapText="bothSides"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3974AC"/>
                        </a:solidFill>
                        <a:ln w="2857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93252" w14:textId="77777777" w:rsidR="00452EA9" w:rsidRDefault="00452EA9" w:rsidP="00452EA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CF3242" id="Rectángulo 19" o:spid="_x0000_s1035" style="position:absolute;margin-left:67.95pt;margin-top:2.3pt;width:184.5pt;height:1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" fillcolor="#3974ac" strokecolor="black [3213]" strokeweight="2.25pt">
                <v:stroke joinstyle="round"/>
                <v:textbox>
                  <w:txbxContent>
                    <w:p w14:paraId="2F193252" w14:textId="77777777" w:rsidR="00452EA9" w:rsidRDefault="00452EA9" w:rsidP="00452EA9">
                      <w:pPr>
                        <w:jc w:val="cente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Pr="00C97EDA">
        <w:rPr>
          <w:rFonts w:cstheme="minorHAnsi"/>
          <w:sz w:val="24"/>
          <w:szCs w:val="24"/>
        </w:rPr>
        <w:t>#3974AC</w:t>
      </w:r>
    </w:p>
    <w:p w14:paraId="0FF40F01" w14:textId="6C525CCE" w:rsidR="00C97EDA" w:rsidRPr="00C97EDA" w:rsidRDefault="008C4481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DDC6CC" wp14:editId="7DE46C57">
                <wp:simplePos x="0" y="0"/>
                <wp:positionH relativeFrom="column">
                  <wp:posOffset>843915</wp:posOffset>
                </wp:positionH>
                <wp:positionV relativeFrom="paragraph">
                  <wp:posOffset>24130</wp:posOffset>
                </wp:positionV>
                <wp:extent cx="2343150" cy="171450"/>
                <wp:effectExtent l="19050" t="19050" r="19050" b="19050"/>
                <wp:wrapSquare wrapText="bothSides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98FB98"/>
                        </a:solidFill>
                        <a:ln w="2857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7D315" w14:textId="77777777" w:rsidR="008C4481" w:rsidRDefault="008C4481" w:rsidP="008C4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DC6CC" id="Rectángulo 10" o:spid="_x0000_s1036" style="position:absolute;margin-left:66.45pt;margin-top:1.9pt;width:184.5pt;height:13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" fillcolor="#98fb98" strokecolor="black [3213]" strokeweight="2.25pt">
                <v:stroke joinstyle="round"/>
                <v:textbox>
                  <w:txbxContent>
                    <w:p w14:paraId="7107D315" w14:textId="77777777" w:rsidR="008C4481" w:rsidRDefault="008C4481" w:rsidP="008C4481">
                      <w:pPr>
                        <w:jc w:val="cente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Pr="008C4481">
        <w:rPr>
          <w:rFonts w:cstheme="minorHAnsi"/>
          <w:sz w:val="24"/>
          <w:szCs w:val="24"/>
        </w:rPr>
        <w:t>#98fb98</w:t>
      </w:r>
    </w:p>
    <w:p w14:paraId="3F0B36E8" w14:textId="2EBF3ADB" w:rsidR="00C97EDA" w:rsidRDefault="008C4481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71830E" wp14:editId="77EB9CEE">
                <wp:simplePos x="0" y="0"/>
                <wp:positionH relativeFrom="column">
                  <wp:posOffset>862965</wp:posOffset>
                </wp:positionH>
                <wp:positionV relativeFrom="paragraph">
                  <wp:posOffset>26035</wp:posOffset>
                </wp:positionV>
                <wp:extent cx="2343150" cy="171450"/>
                <wp:effectExtent l="19050" t="19050" r="19050" b="19050"/>
                <wp:wrapSquare wrapText="bothSides"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F08080"/>
                        </a:solidFill>
                        <a:ln w="2857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A5BA5" w14:textId="77777777" w:rsidR="008C4481" w:rsidRDefault="008C4481" w:rsidP="008C4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71830E" id="Rectángulo 14" o:spid="_x0000_s1037" style="position:absolute;margin-left:67.95pt;margin-top:2.05pt;width:184.5pt;height:13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" fillcolor="#f08080" strokecolor="black [3213]" strokeweight="2.25pt">
                <v:stroke joinstyle="round"/>
                <v:textbox>
                  <w:txbxContent>
                    <w:p w14:paraId="077A5BA5" w14:textId="77777777" w:rsidR="008C4481" w:rsidRDefault="008C4481" w:rsidP="008C4481">
                      <w:pPr>
                        <w:jc w:val="cente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Pr="008C4481">
        <w:rPr>
          <w:rFonts w:cstheme="minorHAnsi"/>
          <w:sz w:val="24"/>
          <w:szCs w:val="24"/>
        </w:rPr>
        <w:t>#f08080</w:t>
      </w:r>
    </w:p>
    <w:p w14:paraId="3959CCF8" w14:textId="77777777" w:rsidR="008C4481" w:rsidRPr="00C97EDA" w:rsidRDefault="008C4481" w:rsidP="00452EA9">
      <w:pPr>
        <w:rPr>
          <w:rFonts w:cstheme="minorHAnsi"/>
          <w:sz w:val="24"/>
          <w:szCs w:val="24"/>
        </w:rPr>
      </w:pPr>
    </w:p>
    <w:p w14:paraId="2EDA830F" w14:textId="49B40344" w:rsidR="002D1D41" w:rsidRDefault="00C97EDA" w:rsidP="002D1D41">
      <w:pPr>
        <w:pStyle w:val="Ttulo2"/>
        <w:numPr>
          <w:ilvl w:val="1"/>
          <w:numId w:val="4"/>
        </w:numPr>
        <w:rPr>
          <w:rFonts w:cstheme="minorHAnsi"/>
        </w:rPr>
      </w:pPr>
      <w:bookmarkStart w:id="4" w:name="_Toc64728913"/>
      <w:r w:rsidRPr="00C97EDA">
        <w:rPr>
          <w:rFonts w:cstheme="minorHAnsi"/>
        </w:rPr>
        <w:t>Colores de las redes sociales:</w:t>
      </w:r>
      <w:bookmarkEnd w:id="4"/>
    </w:p>
    <w:p w14:paraId="19EE158E" w14:textId="77777777" w:rsidR="00144FA6" w:rsidRPr="00144FA6" w:rsidRDefault="00144FA6" w:rsidP="00144FA6"/>
    <w:p w14:paraId="78CC6B95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4C66A4"/>
          <w:lang w:val="en-US"/>
        </w:rPr>
        <w:t>Facebook: #4C66A4</w:t>
      </w:r>
    </w:p>
    <w:p w14:paraId="554839C6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DD4B39"/>
          <w:lang w:val="en-US"/>
        </w:rPr>
        <w:t>Google-Plus: #DD4B39</w:t>
      </w:r>
    </w:p>
    <w:p w14:paraId="4EDD4A81" w14:textId="75A87BCC" w:rsidR="00C97EDA" w:rsidRPr="00305078" w:rsidRDefault="00305078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77B7"/>
          <w:lang w:val="en-US"/>
        </w:rPr>
      </w:pPr>
      <w:r w:rsidRPr="00305078">
        <w:rPr>
          <w:rFonts w:asciiTheme="minorHAnsi" w:hAnsiTheme="minorHAnsi" w:cstheme="minorHAnsi"/>
          <w:b/>
          <w:bCs/>
          <w:color w:val="0077B7"/>
          <w:lang w:val="en-US"/>
        </w:rPr>
        <w:t>LinkEdin</w:t>
      </w:r>
      <w:r w:rsidR="00C97EDA" w:rsidRPr="00305078">
        <w:rPr>
          <w:rFonts w:asciiTheme="minorHAnsi" w:hAnsiTheme="minorHAnsi" w:cstheme="minorHAnsi"/>
          <w:b/>
          <w:bCs/>
          <w:color w:val="0077B7"/>
          <w:lang w:val="en-US"/>
        </w:rPr>
        <w:t xml:space="preserve">: </w:t>
      </w:r>
      <w:r w:rsidRPr="00305078">
        <w:rPr>
          <w:rFonts w:asciiTheme="minorHAnsi" w:hAnsiTheme="minorHAnsi" w:cstheme="minorHAnsi"/>
          <w:b/>
          <w:bCs/>
          <w:color w:val="0077B7"/>
          <w:lang w:val="en-US"/>
        </w:rPr>
        <w:t>#0077B7</w:t>
      </w:r>
    </w:p>
    <w:p w14:paraId="1A800E15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2FC2EF"/>
          <w:lang w:val="en-US"/>
        </w:rPr>
        <w:t>Twitter: #2FC2EF</w:t>
      </w:r>
    </w:p>
    <w:p w14:paraId="13A6175A" w14:textId="588AE107" w:rsidR="00C97EDA" w:rsidRPr="002D1D41" w:rsidRDefault="00C97EDA" w:rsidP="00C97EDA">
      <w:pPr>
        <w:rPr>
          <w:rFonts w:cstheme="minorHAnsi"/>
          <w:lang w:val="en-US"/>
        </w:rPr>
      </w:pPr>
    </w:p>
    <w:p w14:paraId="62E7A986" w14:textId="24F051DF" w:rsidR="00C97EDA" w:rsidRDefault="00C97EDA" w:rsidP="00C97EDA">
      <w:pPr>
        <w:rPr>
          <w:rFonts w:cstheme="minorHAnsi"/>
          <w:lang w:val="en-US"/>
        </w:rPr>
      </w:pPr>
    </w:p>
    <w:p w14:paraId="328191C8" w14:textId="2FC28138" w:rsidR="008C4481" w:rsidRDefault="008C4481" w:rsidP="00C97EDA">
      <w:pPr>
        <w:rPr>
          <w:rFonts w:cstheme="minorHAnsi"/>
          <w:lang w:val="en-US"/>
        </w:rPr>
      </w:pPr>
    </w:p>
    <w:p w14:paraId="53E419D5" w14:textId="0F3DD7F2" w:rsidR="008C4481" w:rsidRDefault="008C4481" w:rsidP="00C97EDA">
      <w:pPr>
        <w:rPr>
          <w:rFonts w:cstheme="minorHAnsi"/>
          <w:lang w:val="en-US"/>
        </w:rPr>
      </w:pPr>
    </w:p>
    <w:p w14:paraId="5292244C" w14:textId="7E109803" w:rsidR="008C4481" w:rsidRDefault="008C4481" w:rsidP="00C97EDA">
      <w:pPr>
        <w:rPr>
          <w:rFonts w:cstheme="minorHAnsi"/>
          <w:lang w:val="en-US"/>
        </w:rPr>
      </w:pPr>
    </w:p>
    <w:p w14:paraId="5DA49F87" w14:textId="59C7D003" w:rsidR="008C4481" w:rsidRDefault="008C4481" w:rsidP="00C97EDA">
      <w:pPr>
        <w:rPr>
          <w:rFonts w:cstheme="minorHAnsi"/>
          <w:lang w:val="en-US"/>
        </w:rPr>
      </w:pPr>
    </w:p>
    <w:p w14:paraId="6183DF66" w14:textId="6F5AD2F0" w:rsidR="008C4481" w:rsidRDefault="008C4481" w:rsidP="00C97EDA">
      <w:pPr>
        <w:rPr>
          <w:rFonts w:cstheme="minorHAnsi"/>
          <w:lang w:val="en-US"/>
        </w:rPr>
      </w:pPr>
    </w:p>
    <w:p w14:paraId="0A5B3242" w14:textId="3E86C37C" w:rsidR="008C4481" w:rsidRDefault="008C4481" w:rsidP="00C97EDA">
      <w:pPr>
        <w:rPr>
          <w:rFonts w:cstheme="minorHAnsi"/>
          <w:lang w:val="en-US"/>
        </w:rPr>
      </w:pPr>
    </w:p>
    <w:p w14:paraId="53064D01" w14:textId="77777777" w:rsidR="008C4481" w:rsidRPr="002D1D41" w:rsidRDefault="008C4481" w:rsidP="00C97EDA">
      <w:pPr>
        <w:rPr>
          <w:rFonts w:cstheme="minorHAnsi"/>
          <w:lang w:val="en-US"/>
        </w:rPr>
      </w:pPr>
    </w:p>
    <w:p w14:paraId="23FF19DB" w14:textId="10AC3BEA" w:rsidR="00C97EDA" w:rsidRDefault="00C97EDA" w:rsidP="00C97EDA">
      <w:pPr>
        <w:pStyle w:val="Ttulo2"/>
        <w:numPr>
          <w:ilvl w:val="1"/>
          <w:numId w:val="4"/>
        </w:numPr>
      </w:pPr>
      <w:bookmarkStart w:id="5" w:name="_Toc64728914"/>
      <w:r>
        <w:lastRenderedPageBreak/>
        <w:t>Colores de icon</w:t>
      </w:r>
      <w:r w:rsidR="002D1D41">
        <w:t>o</w:t>
      </w:r>
      <w:r>
        <w:t>s:</w:t>
      </w:r>
      <w:bookmarkEnd w:id="5"/>
    </w:p>
    <w:p w14:paraId="0572657E" w14:textId="77777777" w:rsidR="002D1D41" w:rsidRPr="002D1D41" w:rsidRDefault="002D1D41" w:rsidP="002D1D41"/>
    <w:p w14:paraId="07899755" w14:textId="5350B44C" w:rsidR="00144FA6" w:rsidRDefault="00C97EDA" w:rsidP="00C97EDA">
      <w:pPr>
        <w:rPr>
          <w:rFonts w:ascii="Arial" w:hAnsi="Arial" w:cs="Arial"/>
          <w:b/>
          <w:bCs/>
          <w:color w:val="6F6F6F"/>
        </w:rPr>
      </w:pPr>
      <w:r w:rsidRPr="002D1D41">
        <w:rPr>
          <w:rFonts w:ascii="Arial" w:hAnsi="Arial" w:cs="Arial"/>
          <w:color w:val="000000"/>
        </w:rPr>
        <w:t>Iconos que no son redes sociales</w:t>
      </w:r>
      <w:r>
        <w:rPr>
          <w:rFonts w:ascii="Arial" w:hAnsi="Arial" w:cs="Arial"/>
          <w:b/>
          <w:bCs/>
          <w:color w:val="CCCCCC"/>
        </w:rPr>
        <w:t xml:space="preserve">: </w:t>
      </w:r>
      <w:r>
        <w:rPr>
          <w:rFonts w:ascii="Arial" w:hAnsi="Arial" w:cs="Arial"/>
          <w:b/>
          <w:bCs/>
          <w:color w:val="6F6F6F"/>
        </w:rPr>
        <w:t>#6F6F6F</w:t>
      </w:r>
    </w:p>
    <w:p w14:paraId="623E5672" w14:textId="0C87369F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3A47381F" w14:textId="5940C63E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25020F38" w14:textId="78684C1B" w:rsidR="00144FA6" w:rsidRDefault="00144FA6" w:rsidP="00144FA6">
      <w:pPr>
        <w:pStyle w:val="Ttulo2"/>
        <w:numPr>
          <w:ilvl w:val="1"/>
          <w:numId w:val="4"/>
        </w:numPr>
      </w:pPr>
      <w:bookmarkStart w:id="6" w:name="_Toc64728915"/>
      <w:r>
        <w:t>Colores de texto</w:t>
      </w:r>
      <w:bookmarkEnd w:id="6"/>
    </w:p>
    <w:p w14:paraId="55D21B25" w14:textId="5462B953" w:rsidR="00144FA6" w:rsidRDefault="00144FA6" w:rsidP="00144FA6"/>
    <w:p w14:paraId="7979185B" w14:textId="77777777" w:rsidR="00144FA6" w:rsidRPr="00642173" w:rsidRDefault="00144FA6" w:rsidP="00144FA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33333"/>
        </w:rPr>
        <w:t>Encabezado Nivel 1 y 4: #333333</w:t>
      </w:r>
    </w:p>
    <w:p w14:paraId="35A85651" w14:textId="77777777" w:rsidR="00144FA6" w:rsidRPr="00642173" w:rsidRDefault="00144FA6" w:rsidP="00144FA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974AC"/>
        </w:rPr>
        <w:t>Encabezado Nivel 2 y 3: #3974AC</w:t>
      </w:r>
    </w:p>
    <w:p w14:paraId="160433A0" w14:textId="77777777" w:rsidR="00144FA6" w:rsidRPr="00642173" w:rsidRDefault="00144FA6" w:rsidP="00144FA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33333"/>
        </w:rPr>
        <w:t>Encabezado Nivel 2 y 3 / Alternativos: #333333</w:t>
      </w:r>
    </w:p>
    <w:p w14:paraId="3A3D3E91" w14:textId="77777777" w:rsidR="00144FA6" w:rsidRPr="00642173" w:rsidRDefault="00144FA6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33333"/>
        </w:rPr>
        <w:t>texto-normal #333333</w:t>
      </w:r>
    </w:p>
    <w:p w14:paraId="5A96186A" w14:textId="2998CA7F" w:rsidR="00144FA6" w:rsidRPr="004759E1" w:rsidRDefault="00144FA6" w:rsidP="0090320E">
      <w:pPr>
        <w:pStyle w:val="NormalWeb"/>
        <w:shd w:val="clear" w:color="auto" w:fill="3974AC"/>
        <w:spacing w:before="0" w:beforeAutospacing="0" w:after="0" w:afterAutospacing="0"/>
        <w:rPr>
          <w:rFonts w:asciiTheme="minorHAnsi" w:hAnsiTheme="minorHAnsi" w:cstheme="minorHAnsi"/>
          <w:b/>
          <w:bCs/>
          <w:color w:val="333333"/>
        </w:rPr>
      </w:pPr>
      <w:r w:rsidRPr="004759E1">
        <w:rPr>
          <w:rFonts w:asciiTheme="minorHAnsi" w:hAnsiTheme="minorHAnsi" w:cstheme="minorHAnsi"/>
          <w:b/>
          <w:bCs/>
          <w:color w:val="333333"/>
        </w:rPr>
        <w:t xml:space="preserve">Elemento de navegación </w:t>
      </w:r>
      <w:r w:rsidR="00200FDE">
        <w:rPr>
          <w:rFonts w:asciiTheme="minorHAnsi" w:hAnsiTheme="minorHAnsi" w:cstheme="minorHAnsi"/>
          <w:b/>
          <w:bCs/>
          <w:color w:val="333333"/>
        </w:rPr>
        <w:t>s</w:t>
      </w:r>
      <w:r w:rsidRPr="004759E1">
        <w:rPr>
          <w:rFonts w:asciiTheme="minorHAnsi" w:hAnsiTheme="minorHAnsi" w:cstheme="minorHAnsi"/>
          <w:b/>
          <w:bCs/>
          <w:color w:val="333333"/>
        </w:rPr>
        <w:t>eleccionado: #</w:t>
      </w:r>
      <w:r w:rsidR="004759E1" w:rsidRPr="004759E1">
        <w:rPr>
          <w:rFonts w:asciiTheme="minorHAnsi" w:hAnsiTheme="minorHAnsi" w:cstheme="minorHAnsi"/>
          <w:b/>
          <w:bCs/>
          <w:color w:val="333333"/>
        </w:rPr>
        <w:t>333333</w:t>
      </w:r>
    </w:p>
    <w:p w14:paraId="4B338F3F" w14:textId="78FA1FFA" w:rsidR="00144FA6" w:rsidRPr="00642173" w:rsidRDefault="00144FA6" w:rsidP="0090320E">
      <w:pPr>
        <w:pStyle w:val="NormalWeb"/>
        <w:shd w:val="clear" w:color="auto" w:fill="3974AC"/>
        <w:spacing w:before="0" w:beforeAutospacing="0" w:after="0" w:afterAutospacing="0"/>
        <w:rPr>
          <w:rFonts w:asciiTheme="minorHAnsi" w:hAnsiTheme="minorHAnsi" w:cstheme="minorHAnsi"/>
          <w:b/>
          <w:bCs/>
          <w:color w:val="E4FDE4"/>
        </w:rPr>
      </w:pPr>
      <w:r w:rsidRPr="00642173">
        <w:rPr>
          <w:rFonts w:asciiTheme="minorHAnsi" w:hAnsiTheme="minorHAnsi" w:cstheme="minorHAnsi"/>
          <w:b/>
          <w:bCs/>
          <w:color w:val="E4FDE4"/>
        </w:rPr>
        <w:t xml:space="preserve">Elemento de navegación </w:t>
      </w:r>
      <w:r w:rsidR="00200FDE">
        <w:rPr>
          <w:rFonts w:asciiTheme="minorHAnsi" w:hAnsiTheme="minorHAnsi" w:cstheme="minorHAnsi"/>
          <w:b/>
          <w:bCs/>
          <w:color w:val="E4FDE4"/>
        </w:rPr>
        <w:t xml:space="preserve">no </w:t>
      </w:r>
      <w:r w:rsidRPr="00642173">
        <w:rPr>
          <w:rFonts w:asciiTheme="minorHAnsi" w:hAnsiTheme="minorHAnsi" w:cstheme="minorHAnsi"/>
          <w:b/>
          <w:bCs/>
          <w:color w:val="E4FDE4"/>
        </w:rPr>
        <w:t xml:space="preserve">seleccionado: </w:t>
      </w:r>
      <w:r w:rsidR="00642173" w:rsidRPr="00642173">
        <w:rPr>
          <w:rFonts w:asciiTheme="minorHAnsi" w:hAnsiTheme="minorHAnsi" w:cstheme="minorHAnsi"/>
          <w:b/>
          <w:bCs/>
          <w:color w:val="E4FDE4"/>
        </w:rPr>
        <w:t>#E4FDE4</w:t>
      </w:r>
    </w:p>
    <w:p w14:paraId="140B3D94" w14:textId="77777777" w:rsidR="00144FA6" w:rsidRPr="00642173" w:rsidRDefault="00144FA6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999999"/>
        </w:rPr>
        <w:t>texto-sutil #999999</w:t>
      </w:r>
    </w:p>
    <w:p w14:paraId="0E461A81" w14:textId="77777777" w:rsidR="00144FA6" w:rsidRPr="00642173" w:rsidRDefault="00144FA6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D32323"/>
        </w:rPr>
        <w:t>texto-error # D32323</w:t>
      </w:r>
    </w:p>
    <w:p w14:paraId="32738222" w14:textId="26A6AAB5" w:rsidR="00144FA6" w:rsidRPr="00F57688" w:rsidRDefault="00E31B7D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F57688">
        <w:rPr>
          <w:rFonts w:asciiTheme="minorHAnsi" w:hAnsiTheme="minorHAnsi" w:cstheme="minorHAnsi"/>
          <w:b/>
          <w:bCs/>
          <w:color w:val="F15C00"/>
        </w:rPr>
        <w:t>Texto Warning</w:t>
      </w:r>
      <w:r w:rsidR="00144FA6" w:rsidRPr="00F57688">
        <w:rPr>
          <w:rFonts w:asciiTheme="minorHAnsi" w:hAnsiTheme="minorHAnsi" w:cstheme="minorHAnsi"/>
          <w:b/>
          <w:bCs/>
          <w:color w:val="F15C00"/>
        </w:rPr>
        <w:t> #F15C00</w:t>
      </w:r>
    </w:p>
    <w:p w14:paraId="14541FD5" w14:textId="77777777" w:rsidR="00144FA6" w:rsidRPr="00F57688" w:rsidRDefault="00144FA6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F57688">
        <w:rPr>
          <w:rFonts w:asciiTheme="minorHAnsi" w:hAnsiTheme="minorHAnsi" w:cstheme="minorHAnsi"/>
          <w:b/>
          <w:bCs/>
          <w:color w:val="61C6D7"/>
        </w:rPr>
        <w:t>enlace-color #61C6D7</w:t>
      </w:r>
    </w:p>
    <w:p w14:paraId="4AB82C63" w14:textId="5E55B7AC" w:rsidR="00144FA6" w:rsidRPr="00F0613D" w:rsidRDefault="00144FA6" w:rsidP="00144FA6">
      <w:pPr>
        <w:pStyle w:val="NormalWeb"/>
        <w:shd w:val="clear" w:color="auto" w:fill="32AABD"/>
        <w:spacing w:before="0" w:beforeAutospacing="0" w:after="0" w:afterAutospacing="0"/>
        <w:rPr>
          <w:rFonts w:asciiTheme="minorHAnsi" w:hAnsiTheme="minorHAnsi" w:cstheme="minorHAnsi"/>
          <w:b/>
          <w:bCs/>
          <w:u w:val="single"/>
        </w:rPr>
      </w:pPr>
      <w:r w:rsidRPr="00642173">
        <w:rPr>
          <w:rFonts w:asciiTheme="minorHAnsi" w:hAnsiTheme="minorHAnsi" w:cstheme="minorHAnsi"/>
          <w:b/>
          <w:bCs/>
          <w:color w:val="D9D9D9"/>
        </w:rPr>
        <w:t>Texto dentro de Botón: #</w:t>
      </w:r>
      <w:r w:rsidR="00F0613D" w:rsidRPr="00F0613D">
        <w:rPr>
          <w:rFonts w:asciiTheme="minorHAnsi" w:hAnsiTheme="minorHAnsi" w:cstheme="minorHAnsi"/>
          <w:b/>
          <w:bCs/>
          <w:color w:val="D9D9D9"/>
        </w:rPr>
        <w:t>D9D9D9</w:t>
      </w:r>
    </w:p>
    <w:p w14:paraId="168BAF1B" w14:textId="5A60B5BA" w:rsidR="00144FA6" w:rsidRPr="00642173" w:rsidRDefault="00144FA6" w:rsidP="0090320E">
      <w:pPr>
        <w:pStyle w:val="NormalWeb"/>
        <w:shd w:val="clear" w:color="auto" w:fill="244B6E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D5FDFF"/>
        </w:rPr>
        <w:t>Texto-Pie: #D5FDFF</w:t>
      </w:r>
    </w:p>
    <w:p w14:paraId="667F4BC1" w14:textId="021F2031" w:rsidR="007423A6" w:rsidRPr="00BB71C2" w:rsidRDefault="007423A6" w:rsidP="00BB71C2">
      <w:pPr>
        <w:pStyle w:val="NormalWeb"/>
        <w:spacing w:before="0" w:beforeAutospacing="0" w:after="200" w:afterAutospacing="0"/>
        <w:rPr>
          <w:rFonts w:asciiTheme="minorHAnsi" w:hAnsiTheme="minorHAnsi" w:cstheme="minorHAnsi"/>
          <w:b/>
          <w:bCs/>
          <w:color w:val="8BE68B"/>
          <w:sz w:val="28"/>
          <w:szCs w:val="28"/>
        </w:rPr>
      </w:pPr>
      <w:r w:rsidRPr="007423A6">
        <w:rPr>
          <w:rFonts w:asciiTheme="minorHAnsi" w:hAnsiTheme="minorHAnsi" w:cstheme="minorHAnsi"/>
          <w:b/>
          <w:bCs/>
          <w:color w:val="8BE68B"/>
          <w:sz w:val="28"/>
          <w:szCs w:val="28"/>
        </w:rPr>
        <w:t>Texto destacado</w:t>
      </w:r>
      <w:r w:rsidRPr="007423A6">
        <w:rPr>
          <w:rFonts w:asciiTheme="minorHAnsi" w:hAnsiTheme="minorHAnsi" w:cstheme="minorHAnsi"/>
          <w:b/>
          <w:bCs/>
          <w:color w:val="8BE68B"/>
          <w:sz w:val="28"/>
          <w:szCs w:val="28"/>
        </w:rPr>
        <w:t xml:space="preserve"> </w:t>
      </w:r>
      <w:r w:rsidRPr="007423A6">
        <w:rPr>
          <w:rFonts w:asciiTheme="minorHAnsi" w:hAnsiTheme="minorHAnsi" w:cstheme="minorHAnsi"/>
          <w:b/>
          <w:bCs/>
          <w:color w:val="8BE68B"/>
          <w:sz w:val="28"/>
          <w:szCs w:val="28"/>
        </w:rPr>
        <w:t>#8BE68B</w:t>
      </w:r>
    </w:p>
    <w:p w14:paraId="6A6C8D60" w14:textId="76499548" w:rsidR="00144FA6" w:rsidRDefault="00144FA6" w:rsidP="00144FA6"/>
    <w:p w14:paraId="7FF0E0DD" w14:textId="1B11C861" w:rsidR="0090320E" w:rsidRDefault="0090320E" w:rsidP="00144FA6"/>
    <w:p w14:paraId="1440E8D7" w14:textId="119D69D1" w:rsidR="0090320E" w:rsidRDefault="0090320E" w:rsidP="0090320E">
      <w:pPr>
        <w:pStyle w:val="Ttulo2"/>
        <w:numPr>
          <w:ilvl w:val="1"/>
          <w:numId w:val="4"/>
        </w:numPr>
      </w:pPr>
      <w:bookmarkStart w:id="7" w:name="_Toc64728916"/>
      <w:r>
        <w:t>Colores de fondos y bordes:</w:t>
      </w:r>
      <w:bookmarkEnd w:id="7"/>
    </w:p>
    <w:p w14:paraId="5257E949" w14:textId="0550895A" w:rsidR="0090320E" w:rsidRDefault="0090320E" w:rsidP="0090320E"/>
    <w:p w14:paraId="7DB2007B" w14:textId="2F9653A1" w:rsidR="0090320E" w:rsidRDefault="004759E1" w:rsidP="0090320E">
      <w:pPr>
        <w:rPr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50C71C" wp14:editId="67549A57">
                <wp:simplePos x="0" y="0"/>
                <wp:positionH relativeFrom="column">
                  <wp:posOffset>2714625</wp:posOffset>
                </wp:positionH>
                <wp:positionV relativeFrom="paragraph">
                  <wp:posOffset>27940</wp:posOffset>
                </wp:positionV>
                <wp:extent cx="2343150" cy="171450"/>
                <wp:effectExtent l="19050" t="19050" r="19050" b="19050"/>
                <wp:wrapSquare wrapText="bothSides"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BA3A55" id="Rectángulo 20" o:spid="_x0000_s1026" style="position:absolute;margin-left:213.75pt;margin-top:2.2pt;width:184.5pt;height:1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" fillcolor="#f5f5f5" strokecolor="black [3200]" strokeweight="2.25pt">
                <v:stroke joinstyle="round"/>
                <w10:wrap type="square"/>
              </v:rect>
            </w:pict>
          </mc:Fallback>
        </mc:AlternateContent>
      </w:r>
      <w:r w:rsidR="0090320E">
        <w:rPr>
          <w:sz w:val="24"/>
          <w:szCs w:val="24"/>
        </w:rPr>
        <w:t>Color de fondo:</w:t>
      </w:r>
      <w:r>
        <w:rPr>
          <w:sz w:val="24"/>
          <w:szCs w:val="24"/>
        </w:rPr>
        <w:t xml:space="preserve"> #F5F5F5</w:t>
      </w:r>
      <w:r>
        <w:rPr>
          <w:sz w:val="24"/>
          <w:szCs w:val="24"/>
        </w:rPr>
        <w:tab/>
      </w:r>
    </w:p>
    <w:p w14:paraId="1952A8AE" w14:textId="1A785B38" w:rsidR="004759E1" w:rsidRDefault="006B7DFE" w:rsidP="0090320E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6DF2D1" wp14:editId="65AD5D32">
                <wp:simplePos x="0" y="0"/>
                <wp:positionH relativeFrom="column">
                  <wp:posOffset>2729865</wp:posOffset>
                </wp:positionH>
                <wp:positionV relativeFrom="paragraph">
                  <wp:posOffset>12065</wp:posOffset>
                </wp:positionV>
                <wp:extent cx="2343150" cy="171450"/>
                <wp:effectExtent l="19050" t="19050" r="19050" b="19050"/>
                <wp:wrapSquare wrapText="bothSides"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3974AC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52DE0" id="Rectángulo 22" o:spid="_x0000_s1026" style="position:absolute;margin-left:214.95pt;margin-top:.95pt;width:184.5pt;height:1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" fillcolor="#3974ac" strokecolor="black [3200]" strokeweight="2.25pt">
                <v:stroke joinstyle="round"/>
                <w10:wrap type="square"/>
              </v:rect>
            </w:pict>
          </mc:Fallback>
        </mc:AlternateContent>
      </w: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CBD536" wp14:editId="69D3ECE3">
                <wp:simplePos x="0" y="0"/>
                <wp:positionH relativeFrom="column">
                  <wp:posOffset>2748915</wp:posOffset>
                </wp:positionH>
                <wp:positionV relativeFrom="paragraph">
                  <wp:posOffset>326390</wp:posOffset>
                </wp:positionV>
                <wp:extent cx="2343150" cy="171450"/>
                <wp:effectExtent l="19050" t="19050" r="19050" b="19050"/>
                <wp:wrapSquare wrapText="bothSides"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61C6D7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95C0F5" id="Rectángulo 38" o:spid="_x0000_s1026" style="position:absolute;margin-left:216.45pt;margin-top:25.7pt;width:184.5pt;height:1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" fillcolor="#61c6d7" strokecolor="black [3200]" strokeweight="2.25pt">
                <v:stroke joinstyle="round"/>
                <w10:wrap type="square"/>
              </v:rect>
            </w:pict>
          </mc:Fallback>
        </mc:AlternateContent>
      </w:r>
      <w:r w:rsidR="004759E1">
        <w:rPr>
          <w:sz w:val="24"/>
          <w:szCs w:val="24"/>
        </w:rPr>
        <w:t>Color de fondo cabecera: #</w:t>
      </w:r>
      <w:r w:rsidR="004759E1" w:rsidRPr="00C97EDA">
        <w:rPr>
          <w:rFonts w:cstheme="minorHAnsi"/>
          <w:sz w:val="24"/>
          <w:szCs w:val="24"/>
        </w:rPr>
        <w:t>3974AC</w:t>
      </w:r>
    </w:p>
    <w:p w14:paraId="7FD15F4E" w14:textId="20F2B908" w:rsidR="006B7DFE" w:rsidRDefault="006B7DFE" w:rsidP="0090320E">
      <w:pPr>
        <w:rPr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082CCC" wp14:editId="69BC4584">
                <wp:simplePos x="0" y="0"/>
                <wp:positionH relativeFrom="column">
                  <wp:posOffset>2739390</wp:posOffset>
                </wp:positionH>
                <wp:positionV relativeFrom="paragraph">
                  <wp:posOffset>337820</wp:posOffset>
                </wp:positionV>
                <wp:extent cx="2343150" cy="171450"/>
                <wp:effectExtent l="19050" t="19050" r="19050" b="19050"/>
                <wp:wrapSquare wrapText="bothSides"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E6D9AF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EFBFA3" id="Rectángulo 23" o:spid="_x0000_s1026" style="position:absolute;margin-left:215.7pt;margin-top:26.6pt;width:184.5pt;height:1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" fillcolor="#e6d9af" strokecolor="black [3200]" strokeweight="2.25pt">
                <v:stroke joinstyle="round"/>
                <w10:wrap type="square"/>
              </v:rect>
            </w:pict>
          </mc:Fallback>
        </mc:AlternateContent>
      </w:r>
      <w:r>
        <w:rPr>
          <w:sz w:val="24"/>
          <w:szCs w:val="24"/>
        </w:rPr>
        <w:t xml:space="preserve">Color de fondo </w:t>
      </w:r>
      <w:r w:rsidR="00352CF2">
        <w:rPr>
          <w:sz w:val="24"/>
          <w:szCs w:val="24"/>
        </w:rPr>
        <w:t>apartado</w:t>
      </w:r>
      <w:r>
        <w:rPr>
          <w:sz w:val="24"/>
          <w:szCs w:val="24"/>
        </w:rPr>
        <w:t>: #</w:t>
      </w:r>
      <w:r w:rsidR="00352CF2" w:rsidRPr="00C97EDA">
        <w:rPr>
          <w:rFonts w:cstheme="minorHAnsi"/>
          <w:sz w:val="24"/>
          <w:szCs w:val="24"/>
        </w:rPr>
        <w:t>61C6D7</w:t>
      </w:r>
    </w:p>
    <w:p w14:paraId="5F45B575" w14:textId="5C542B9F" w:rsidR="004759E1" w:rsidRDefault="004759E1" w:rsidP="0090320E">
      <w:pPr>
        <w:rPr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D49336" wp14:editId="7E3A9C54">
                <wp:simplePos x="0" y="0"/>
                <wp:positionH relativeFrom="column">
                  <wp:posOffset>2739390</wp:posOffset>
                </wp:positionH>
                <wp:positionV relativeFrom="paragraph">
                  <wp:posOffset>328295</wp:posOffset>
                </wp:positionV>
                <wp:extent cx="2343150" cy="171450"/>
                <wp:effectExtent l="19050" t="19050" r="19050" b="19050"/>
                <wp:wrapSquare wrapText="bothSides"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40E4E" id="Rectángulo 24" o:spid="_x0000_s1026" style="position:absolute;margin-left:215.7pt;margin-top:25.85pt;width:184.5pt;height:1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" fillcolor="#e6e6e6" strokecolor="black [3200]" strokeweight="2.25pt">
                <v:stroke joinstyle="round"/>
                <w10:wrap type="square"/>
              </v:rect>
            </w:pict>
          </mc:Fallback>
        </mc:AlternateContent>
      </w:r>
      <w:r>
        <w:rPr>
          <w:sz w:val="24"/>
          <w:szCs w:val="24"/>
        </w:rPr>
        <w:t>Color de borde: #E6D9AF</w:t>
      </w:r>
    </w:p>
    <w:p w14:paraId="3C5224F4" w14:textId="49BFDDE7" w:rsidR="004759E1" w:rsidRDefault="004759E1" w:rsidP="0090320E">
      <w:pPr>
        <w:rPr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48B927" wp14:editId="6E242925">
                <wp:simplePos x="0" y="0"/>
                <wp:positionH relativeFrom="column">
                  <wp:posOffset>2767965</wp:posOffset>
                </wp:positionH>
                <wp:positionV relativeFrom="paragraph">
                  <wp:posOffset>330200</wp:posOffset>
                </wp:positionV>
                <wp:extent cx="2343150" cy="171450"/>
                <wp:effectExtent l="19050" t="19050" r="19050" b="19050"/>
                <wp:wrapSquare wrapText="bothSides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32AABD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83BF18" id="Rectángulo 25" o:spid="_x0000_s1026" style="position:absolute;margin-left:217.95pt;margin-top:26pt;width:184.5pt;height:13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" fillcolor="#32aabd" strokecolor="black [3200]" strokeweight="2.25pt">
                <v:stroke joinstyle="round"/>
                <w10:wrap type="square"/>
              </v:rect>
            </w:pict>
          </mc:Fallback>
        </mc:AlternateContent>
      </w:r>
      <w:r>
        <w:rPr>
          <w:sz w:val="24"/>
          <w:szCs w:val="24"/>
        </w:rPr>
        <w:t>Color de borde claro: #E6E6E6</w:t>
      </w:r>
    </w:p>
    <w:p w14:paraId="7651732D" w14:textId="5536F427" w:rsidR="004759E1" w:rsidRDefault="004759E1" w:rsidP="0090320E">
      <w:pPr>
        <w:rPr>
          <w:sz w:val="24"/>
          <w:szCs w:val="24"/>
        </w:rPr>
      </w:pPr>
      <w:r>
        <w:rPr>
          <w:sz w:val="24"/>
          <w:szCs w:val="24"/>
        </w:rPr>
        <w:t>Color fondo botones: #32AABD</w:t>
      </w:r>
    </w:p>
    <w:p w14:paraId="6F547C1E" w14:textId="5D3378C4" w:rsidR="004759E1" w:rsidRDefault="004759E1" w:rsidP="0090320E">
      <w:pPr>
        <w:rPr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761858" wp14:editId="1BB81B42">
                <wp:simplePos x="0" y="0"/>
                <wp:positionH relativeFrom="column">
                  <wp:posOffset>2743200</wp:posOffset>
                </wp:positionH>
                <wp:positionV relativeFrom="paragraph">
                  <wp:posOffset>27940</wp:posOffset>
                </wp:positionV>
                <wp:extent cx="2343150" cy="171450"/>
                <wp:effectExtent l="19050" t="19050" r="19050" b="19050"/>
                <wp:wrapSquare wrapText="bothSides"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244B6E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BCC07" id="Rectángulo 26" o:spid="_x0000_s1026" style="position:absolute;margin-left:3in;margin-top:2.2pt;width:184.5pt;height:13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" fillcolor="#244b6e" strokecolor="black [3200]" strokeweight="2.25pt">
                <v:stroke joinstyle="round"/>
                <w10:wrap type="square"/>
              </v:rect>
            </w:pict>
          </mc:Fallback>
        </mc:AlternateContent>
      </w:r>
      <w:r>
        <w:rPr>
          <w:sz w:val="24"/>
          <w:szCs w:val="24"/>
        </w:rPr>
        <w:t>Color fondo pie: #244B6E</w:t>
      </w:r>
    </w:p>
    <w:p w14:paraId="1AACF0F7" w14:textId="77A4ED92" w:rsidR="006B281B" w:rsidRDefault="006B281B" w:rsidP="0090320E">
      <w:pPr>
        <w:rPr>
          <w:sz w:val="24"/>
          <w:szCs w:val="24"/>
        </w:rPr>
      </w:pPr>
    </w:p>
    <w:p w14:paraId="260FA8BE" w14:textId="41C95039" w:rsidR="006B281B" w:rsidRDefault="006B281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177452" w14:textId="61D4A6E8" w:rsidR="006B281B" w:rsidRDefault="006B281B" w:rsidP="006B281B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8" w:name="_Toc64728917"/>
      <w:r w:rsidRPr="006B281B">
        <w:rPr>
          <w:sz w:val="40"/>
          <w:szCs w:val="36"/>
        </w:rPr>
        <w:lastRenderedPageBreak/>
        <w:t>Iconos</w:t>
      </w:r>
      <w:bookmarkEnd w:id="8"/>
    </w:p>
    <w:p w14:paraId="3613FF4E" w14:textId="383611D4" w:rsidR="006B281B" w:rsidRDefault="006B281B" w:rsidP="006B281B"/>
    <w:p w14:paraId="1D1A99D4" w14:textId="5C4310E3" w:rsidR="006B281B" w:rsidRDefault="006B281B" w:rsidP="006B281B">
      <w:pPr>
        <w:rPr>
          <w:sz w:val="24"/>
          <w:szCs w:val="24"/>
        </w:rPr>
      </w:pPr>
      <w:r>
        <w:rPr>
          <w:sz w:val="24"/>
          <w:szCs w:val="24"/>
        </w:rPr>
        <w:t>Todos los iconos tienen el tamaño por defecto de 1.5 rem, pudiéndose cambiar si se ve oportuno</w:t>
      </w:r>
    </w:p>
    <w:p w14:paraId="48683EBB" w14:textId="77777777" w:rsidR="006B281B" w:rsidRPr="006B281B" w:rsidRDefault="006B281B" w:rsidP="006B28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1"/>
        <w:gridCol w:w="1250"/>
        <w:gridCol w:w="4023"/>
      </w:tblGrid>
      <w:tr w:rsidR="00595437" w:rsidRPr="006B281B" w14:paraId="28F64668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3B592F" w14:textId="77777777" w:rsidR="006B281B" w:rsidRPr="006B281B" w:rsidRDefault="006B281B" w:rsidP="006B28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D94455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ICONO</w:t>
            </w:r>
          </w:p>
        </w:tc>
        <w:tc>
          <w:tcPr>
            <w:tcW w:w="0" w:type="auto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1F25B4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FontAwesome</w:t>
            </w:r>
          </w:p>
        </w:tc>
      </w:tr>
      <w:tr w:rsidR="00595437" w:rsidRPr="006B281B" w14:paraId="5C8EAD07" w14:textId="77777777" w:rsidTr="006B281B">
        <w:tc>
          <w:tcPr>
            <w:tcW w:w="0" w:type="auto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3CDDC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F7B95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ES"/>
              </w:rPr>
              <w:t>REDES SOCIALES</w:t>
            </w:r>
          </w:p>
        </w:tc>
      </w:tr>
      <w:tr w:rsidR="00595437" w:rsidRPr="00F0613D" w14:paraId="2B50667D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90BEA1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Facebook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EE2592" w14:textId="3DD7B542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49694ED1" wp14:editId="44F7CD51">
                  <wp:extent cx="542925" cy="542925"/>
                  <wp:effectExtent l="0" t="0" r="0" b="0"/>
                  <wp:docPr id="39" name="Imagen 39" descr="Resultado de imagen de logo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Resultado de imagen de logo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2407EA" w14:textId="01A441BE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fa-facebook-f"&gt;&lt;/i&gt;</w:t>
            </w:r>
          </w:p>
        </w:tc>
      </w:tr>
      <w:tr w:rsidR="00595437" w:rsidRPr="00F0613D" w14:paraId="0D425D38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789204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Google-Plus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867DAB" w14:textId="6848B8FE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6F442AD4" wp14:editId="4B4FA438">
                  <wp:extent cx="523875" cy="523875"/>
                  <wp:effectExtent l="0" t="0" r="9525" b="0"/>
                  <wp:docPr id="30" name="Imagen 30" descr="Resultado de imagen de logo google pl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Resultado de imagen de logo google pl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8FD746" w14:textId="6D570FD1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fa-google-plus-g"&gt;&lt;/i&gt;</w:t>
            </w:r>
          </w:p>
        </w:tc>
      </w:tr>
      <w:tr w:rsidR="00595437" w:rsidRPr="00F0613D" w14:paraId="4C20F557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FED714" w14:textId="1DC66709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Linkedin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8DFAC6" w14:textId="028BE13C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54F28385" wp14:editId="364FFA78">
                  <wp:extent cx="428625" cy="428625"/>
                  <wp:effectExtent l="0" t="0" r="0" b="0"/>
                  <wp:docPr id="12" name="Imagen 12" descr="Resultado de imagen de logo 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logo linked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624" cy="429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DA55F8" w14:textId="07903C1A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fa-linkedin-in"&gt;&lt;/i&gt;</w:t>
            </w:r>
          </w:p>
        </w:tc>
      </w:tr>
      <w:tr w:rsidR="00595437" w:rsidRPr="00F0613D" w14:paraId="2C439CA1" w14:textId="77777777" w:rsidTr="00834EC5">
        <w:trPr>
          <w:trHeight w:val="946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70FA2D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Twitter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3A5595" w14:textId="69F58DDB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044894C8" wp14:editId="1311ECA6">
                  <wp:extent cx="647700" cy="364327"/>
                  <wp:effectExtent l="0" t="0" r="0" b="0"/>
                  <wp:docPr id="13" name="Imagen 13" descr="Resultado de imagen de logo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logo 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580" cy="368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F208AD" w14:textId="3AEE2B7D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fa-twitter"&gt;&lt;/i&gt;</w:t>
            </w:r>
          </w:p>
        </w:tc>
      </w:tr>
      <w:tr w:rsidR="00595437" w:rsidRPr="006B281B" w14:paraId="03F6F56A" w14:textId="77777777" w:rsidTr="006B281B">
        <w:trPr>
          <w:trHeight w:val="329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3CDDC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DCA6C7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ICONOS DE USUARIO</w:t>
            </w:r>
          </w:p>
        </w:tc>
      </w:tr>
      <w:tr w:rsidR="00595437" w:rsidRPr="00F0613D" w14:paraId="1F453249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31A42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Avatar por defecto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73FC74" w14:textId="76871ED9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es-ES"/>
              </w:rPr>
              <w:drawing>
                <wp:inline distT="0" distB="0" distL="0" distR="0" wp14:anchorId="275873ED" wp14:editId="2DC1953D">
                  <wp:extent cx="476250" cy="47625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A8F17D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fa-user-circle"&gt;&lt;/i&gt;</w:t>
            </w:r>
          </w:p>
        </w:tc>
      </w:tr>
      <w:tr w:rsidR="00595437" w:rsidRPr="00F0613D" w14:paraId="64E62180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7F984F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Teléfono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2E17F" w14:textId="423AF921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  <w:drawing>
                <wp:inline distT="0" distB="0" distL="0" distR="0" wp14:anchorId="25A2571D" wp14:editId="6CEC59B9">
                  <wp:extent cx="457200" cy="4572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9193F6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fa-phone-volume"&gt;&lt;/i&gt;</w:t>
            </w:r>
          </w:p>
        </w:tc>
      </w:tr>
      <w:tr w:rsidR="00595437" w:rsidRPr="00F0613D" w14:paraId="13222F27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A0233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Correo Electrónico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7498AC" w14:textId="1DF92BD3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  <w:drawing>
                <wp:inline distT="0" distB="0" distL="0" distR="0" wp14:anchorId="5FF4C581" wp14:editId="648002D2">
                  <wp:extent cx="504825" cy="504825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1203A3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class="far fa-envelope"&gt;&lt;/i&gt;</w:t>
            </w:r>
          </w:p>
        </w:tc>
      </w:tr>
      <w:tr w:rsidR="00595437" w:rsidRPr="00F0613D" w14:paraId="76AC1522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77A1B8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Dirección: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83CC51" w14:textId="4CEC3959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  <w:drawing>
                <wp:inline distT="0" distB="0" distL="0" distR="0" wp14:anchorId="4C49DB20" wp14:editId="5735FB08">
                  <wp:extent cx="514350" cy="51435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41E2F1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fa-map-marker-alt"&gt;&lt;/i&gt;</w:t>
            </w:r>
          </w:p>
        </w:tc>
      </w:tr>
      <w:tr w:rsidR="00595437" w:rsidRPr="00F0613D" w14:paraId="7B2D9ADC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BF92F5" w14:textId="380D702A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Estudios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758603" w14:textId="5903E91D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27C9CAE6" wp14:editId="21665F8E">
                  <wp:extent cx="569912" cy="456375"/>
                  <wp:effectExtent l="0" t="0" r="1905" b="1270"/>
                  <wp:docPr id="40" name="Imagen 40" descr="Resultado de imagen de logo graduation c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Resultado de imagen de logo graduation ca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09" cy="46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A30619" w14:textId="7C4185E4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fa-graduation-cap"&gt;&lt;/i&gt;</w:t>
            </w:r>
          </w:p>
        </w:tc>
      </w:tr>
      <w:tr w:rsidR="00595437" w:rsidRPr="00F0613D" w14:paraId="23C6E654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FDA4FA" w14:textId="2241D392" w:rsid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7AEBE71" w14:textId="3D2597A5" w:rsidR="00595437" w:rsidRDefault="00595437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EAA7AF" wp14:editId="19F577AD">
                  <wp:extent cx="571500" cy="571500"/>
                  <wp:effectExtent l="0" t="0" r="0" b="0"/>
                  <wp:docPr id="41" name="Imagen 41" descr="Resultado de imagen de fi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Resultado de imagen de fi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CCFB07" w14:textId="4FB4B91E" w:rsidR="00595437" w:rsidRP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fa-file-alt"&gt;&lt;/i&gt;</w:t>
            </w:r>
          </w:p>
        </w:tc>
      </w:tr>
      <w:tr w:rsidR="00595437" w:rsidRPr="00F0613D" w14:paraId="12B13C8B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F7B19" w14:textId="469BA625" w:rsid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SOBRE MI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824021" w14:textId="5F4DB981" w:rsidR="00595437" w:rsidRDefault="00595437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0869D2" wp14:editId="15D9F711">
                  <wp:extent cx="638175" cy="638175"/>
                  <wp:effectExtent l="0" t="0" r="0" b="9525"/>
                  <wp:docPr id="42" name="Imagen 42" descr="Resultado de imagen de chil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Resultado de imagen de chil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430" cy="63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E307DC" w14:textId="60D6DE09" w:rsidR="00595437" w:rsidRP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fa-child"&gt;&lt;/i&gt;</w:t>
            </w:r>
          </w:p>
        </w:tc>
      </w:tr>
    </w:tbl>
    <w:p w14:paraId="3BA5E1A4" w14:textId="3473A815" w:rsidR="006B281B" w:rsidRDefault="006B281B" w:rsidP="006B281B">
      <w:pPr>
        <w:rPr>
          <w:sz w:val="24"/>
          <w:szCs w:val="24"/>
          <w:lang w:val="en-US"/>
        </w:rPr>
      </w:pPr>
    </w:p>
    <w:p w14:paraId="54040E23" w14:textId="3A9F2CC2" w:rsidR="006B281B" w:rsidRDefault="006B281B" w:rsidP="006B281B">
      <w:pPr>
        <w:rPr>
          <w:sz w:val="24"/>
          <w:szCs w:val="24"/>
          <w:lang w:val="en-US"/>
        </w:rPr>
      </w:pPr>
    </w:p>
    <w:p w14:paraId="0784D25E" w14:textId="0D8702FE" w:rsidR="006B281B" w:rsidRDefault="006B28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F8A8F83" w14:textId="53178D92" w:rsidR="006B281B" w:rsidRDefault="006B281B" w:rsidP="006B281B">
      <w:pPr>
        <w:pStyle w:val="Ttulo1"/>
        <w:numPr>
          <w:ilvl w:val="0"/>
          <w:numId w:val="4"/>
        </w:numPr>
        <w:jc w:val="center"/>
        <w:rPr>
          <w:sz w:val="40"/>
          <w:szCs w:val="36"/>
          <w:lang w:val="en-US"/>
        </w:rPr>
      </w:pPr>
      <w:bookmarkStart w:id="9" w:name="_Toc64728918"/>
      <w:r>
        <w:rPr>
          <w:sz w:val="40"/>
          <w:szCs w:val="36"/>
          <w:lang w:val="en-US"/>
        </w:rPr>
        <w:lastRenderedPageBreak/>
        <w:t>Fotos y logos</w:t>
      </w:r>
      <w:bookmarkEnd w:id="9"/>
    </w:p>
    <w:p w14:paraId="499F03EA" w14:textId="77777777" w:rsidR="00BA771A" w:rsidRPr="00BA771A" w:rsidRDefault="00BA771A" w:rsidP="00BA771A">
      <w:pPr>
        <w:rPr>
          <w:lang w:val="en-US"/>
        </w:rPr>
      </w:pPr>
    </w:p>
    <w:p w14:paraId="65BFF673" w14:textId="4FA3A5DE" w:rsidR="00BA771A" w:rsidRPr="00BA771A" w:rsidRDefault="00FF71EB" w:rsidP="006B281B">
      <w:pPr>
        <w:rPr>
          <w:sz w:val="24"/>
          <w:szCs w:val="24"/>
        </w:rPr>
      </w:pPr>
      <w:r>
        <w:rPr>
          <w:sz w:val="24"/>
          <w:szCs w:val="24"/>
        </w:rPr>
        <w:t xml:space="preserve">Las imágenes que no tengan tamaño fijo y sea necesario que tengan un diseño responsive se le añadira la clase </w:t>
      </w:r>
      <w:r>
        <w:rPr>
          <w:b/>
          <w:bCs/>
          <w:sz w:val="24"/>
          <w:szCs w:val="24"/>
        </w:rPr>
        <w:t>img-fluid</w:t>
      </w:r>
      <w:r>
        <w:rPr>
          <w:sz w:val="24"/>
          <w:szCs w:val="24"/>
        </w:rPr>
        <w:t xml:space="preserve"> perteneciente a Bootstrap.</w:t>
      </w:r>
    </w:p>
    <w:p w14:paraId="3F868026" w14:textId="77777777" w:rsidR="006B281B" w:rsidRPr="006B281B" w:rsidRDefault="006B281B" w:rsidP="006B28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85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8"/>
        <w:gridCol w:w="2221"/>
        <w:gridCol w:w="1701"/>
      </w:tblGrid>
      <w:tr w:rsidR="006B281B" w:rsidRPr="006B281B" w14:paraId="0EC26BA2" w14:textId="77777777" w:rsidTr="006B281B">
        <w:trPr>
          <w:trHeight w:val="471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EF16A9" w14:textId="77777777" w:rsidR="006B281B" w:rsidRPr="006B281B" w:rsidRDefault="006B281B" w:rsidP="006B28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22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45179A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Width</w:t>
            </w:r>
          </w:p>
        </w:tc>
        <w:tc>
          <w:tcPr>
            <w:tcW w:w="1701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A7505A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height</w:t>
            </w:r>
          </w:p>
        </w:tc>
      </w:tr>
      <w:tr w:rsidR="006B281B" w:rsidRPr="006B281B" w14:paraId="7221C2B4" w14:textId="77777777" w:rsidTr="006B281B">
        <w:trPr>
          <w:trHeight w:val="555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E94379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Imagen principal índex</w:t>
            </w:r>
          </w:p>
        </w:tc>
        <w:tc>
          <w:tcPr>
            <w:tcW w:w="22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CE6621" w14:textId="3E063792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100</w:t>
            </w:r>
            <w:r w:rsidR="00246D69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vw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30CC7E" w14:textId="053A6B30" w:rsidR="006B281B" w:rsidRPr="006B281B" w:rsidRDefault="00246D69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100vh - header</w:t>
            </w:r>
          </w:p>
        </w:tc>
      </w:tr>
      <w:tr w:rsidR="006B281B" w:rsidRPr="006B281B" w14:paraId="2FCD5618" w14:textId="77777777" w:rsidTr="006B281B">
        <w:trPr>
          <w:trHeight w:val="560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8D140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Imagen de texto:</w:t>
            </w:r>
          </w:p>
        </w:tc>
        <w:tc>
          <w:tcPr>
            <w:tcW w:w="22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46B4A0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140px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8C34AB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100px</w:t>
            </w:r>
          </w:p>
        </w:tc>
      </w:tr>
    </w:tbl>
    <w:p w14:paraId="42FAA13F" w14:textId="1045278E" w:rsidR="006B281B" w:rsidRDefault="006B281B" w:rsidP="006B281B">
      <w:pPr>
        <w:rPr>
          <w:sz w:val="24"/>
          <w:szCs w:val="24"/>
          <w:lang w:val="en-US"/>
        </w:rPr>
      </w:pPr>
    </w:p>
    <w:p w14:paraId="480B3426" w14:textId="70DC6D2B" w:rsidR="00C46496" w:rsidRDefault="00C46496" w:rsidP="006B281B">
      <w:pPr>
        <w:rPr>
          <w:sz w:val="24"/>
          <w:szCs w:val="24"/>
          <w:lang w:val="en-US"/>
        </w:rPr>
      </w:pPr>
    </w:p>
    <w:p w14:paraId="535502E1" w14:textId="7F5C601B" w:rsidR="00C46496" w:rsidRDefault="00C46496" w:rsidP="006B281B">
      <w:pPr>
        <w:rPr>
          <w:sz w:val="24"/>
          <w:szCs w:val="24"/>
          <w:lang w:val="en-US"/>
        </w:rPr>
      </w:pPr>
    </w:p>
    <w:p w14:paraId="15DFDB01" w14:textId="47E17E1E" w:rsidR="00C46496" w:rsidRDefault="00C464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0B02D0D" w14:textId="20421906" w:rsidR="00C46496" w:rsidRDefault="00C46496" w:rsidP="00C46496">
      <w:pPr>
        <w:pStyle w:val="Ttulo1"/>
        <w:numPr>
          <w:ilvl w:val="0"/>
          <w:numId w:val="4"/>
        </w:numPr>
        <w:jc w:val="center"/>
        <w:rPr>
          <w:sz w:val="40"/>
          <w:szCs w:val="36"/>
          <w:lang w:val="en-US"/>
        </w:rPr>
      </w:pPr>
      <w:bookmarkStart w:id="10" w:name="_Toc64728919"/>
      <w:r w:rsidRPr="00C46496">
        <w:rPr>
          <w:sz w:val="40"/>
          <w:szCs w:val="36"/>
        </w:rPr>
        <w:lastRenderedPageBreak/>
        <w:t>Formularios</w:t>
      </w:r>
      <w:bookmarkEnd w:id="10"/>
    </w:p>
    <w:p w14:paraId="22C6C4D6" w14:textId="3E7A0E6C" w:rsidR="00C46496" w:rsidRDefault="00C46496" w:rsidP="00C46496">
      <w:pPr>
        <w:rPr>
          <w:lang w:val="en-US"/>
        </w:rPr>
      </w:pPr>
    </w:p>
    <w:p w14:paraId="6B88266A" w14:textId="53E61C14" w:rsidR="00C46496" w:rsidRDefault="00C46496" w:rsidP="00C46496">
      <w:pPr>
        <w:rPr>
          <w:sz w:val="24"/>
          <w:szCs w:val="24"/>
        </w:rPr>
      </w:pPr>
      <w:r w:rsidRPr="00C46496">
        <w:rPr>
          <w:sz w:val="24"/>
          <w:szCs w:val="24"/>
        </w:rPr>
        <w:t>Los formularios usaran las clases c</w:t>
      </w:r>
      <w:r>
        <w:rPr>
          <w:sz w:val="24"/>
          <w:szCs w:val="24"/>
        </w:rPr>
        <w:t>orrespondientes de Bootstrap.</w:t>
      </w:r>
    </w:p>
    <w:p w14:paraId="3DD016F0" w14:textId="75DDAB62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El nombre del campo se colocara en la parte superior del campo.</w:t>
      </w:r>
    </w:p>
    <w:p w14:paraId="7C23B788" w14:textId="21C1821F" w:rsidR="00C46496" w:rsidRDefault="00C46496" w:rsidP="00C46496">
      <w:pPr>
        <w:rPr>
          <w:sz w:val="24"/>
          <w:szCs w:val="24"/>
        </w:rPr>
      </w:pPr>
      <w:r>
        <w:rPr>
          <w:sz w:val="24"/>
          <w:szCs w:val="24"/>
        </w:rPr>
        <w:t xml:space="preserve">Siempre que sea posible para campos cortos se colocaran en la misma fila y los campos en los que se tenga que introducir </w:t>
      </w:r>
      <w:r w:rsidR="009E728A">
        <w:rPr>
          <w:sz w:val="24"/>
          <w:szCs w:val="24"/>
        </w:rPr>
        <w:t>más</w:t>
      </w:r>
      <w:r>
        <w:rPr>
          <w:sz w:val="24"/>
          <w:szCs w:val="24"/>
        </w:rPr>
        <w:t xml:space="preserve"> texto ocupara toda su fila</w:t>
      </w:r>
      <w:r w:rsidR="006C1E91">
        <w:rPr>
          <w:sz w:val="24"/>
          <w:szCs w:val="24"/>
        </w:rPr>
        <w:t>.</w:t>
      </w:r>
    </w:p>
    <w:p w14:paraId="65919C16" w14:textId="12512D56" w:rsidR="00C46496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La</w:t>
      </w:r>
      <w:r w:rsidR="00C46496">
        <w:rPr>
          <w:sz w:val="24"/>
          <w:szCs w:val="24"/>
        </w:rPr>
        <w:t xml:space="preserve"> validación</w:t>
      </w:r>
      <w:r>
        <w:rPr>
          <w:sz w:val="24"/>
          <w:szCs w:val="24"/>
        </w:rPr>
        <w:t xml:space="preserve"> se </w:t>
      </w:r>
      <w:r w:rsidR="009E728A">
        <w:rPr>
          <w:sz w:val="24"/>
          <w:szCs w:val="24"/>
        </w:rPr>
        <w:t>realizará</w:t>
      </w:r>
      <w:r w:rsidR="00C46496">
        <w:rPr>
          <w:sz w:val="24"/>
          <w:szCs w:val="24"/>
        </w:rPr>
        <w:t xml:space="preserve"> mediante Bootstrap.</w:t>
      </w:r>
    </w:p>
    <w:p w14:paraId="0A975A6E" w14:textId="33DA022E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Cuando se active el primer breakpoint todos los campos se colocarán uno debajo del anterior ocupando cada uno una fila completa.</w:t>
      </w:r>
    </w:p>
    <w:p w14:paraId="7B2BB4DC" w14:textId="37B59824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Por defecto:</w:t>
      </w:r>
    </w:p>
    <w:p w14:paraId="006EDB0B" w14:textId="7D107E15" w:rsidR="006C1E91" w:rsidRDefault="006C1E91" w:rsidP="00C464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531E4C" wp14:editId="309F1573">
            <wp:extent cx="5229225" cy="1610360"/>
            <wp:effectExtent l="0" t="0" r="9525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54" cy="16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F38C" w14:textId="4C9A60F6" w:rsidR="006C1E91" w:rsidRDefault="006C1E91" w:rsidP="00C46496">
      <w:pPr>
        <w:rPr>
          <w:sz w:val="24"/>
          <w:szCs w:val="24"/>
        </w:rPr>
      </w:pPr>
    </w:p>
    <w:p w14:paraId="5986ACEF" w14:textId="584F611D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Cuando sufra un Breakpoint</w:t>
      </w:r>
    </w:p>
    <w:p w14:paraId="58FC39F1" w14:textId="2DB32C9D" w:rsidR="0019425A" w:rsidRDefault="006C1E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45AE30" wp14:editId="4FA7DDCB">
            <wp:extent cx="4333875" cy="301879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183" cy="30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25A">
        <w:rPr>
          <w:sz w:val="24"/>
          <w:szCs w:val="24"/>
        </w:rPr>
        <w:br w:type="page"/>
      </w:r>
    </w:p>
    <w:p w14:paraId="35665DCE" w14:textId="7965B553" w:rsidR="006C1E91" w:rsidRDefault="0019425A" w:rsidP="0019425A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11" w:name="_Toc64728920"/>
      <w:r>
        <w:rPr>
          <w:sz w:val="40"/>
          <w:szCs w:val="36"/>
        </w:rPr>
        <w:lastRenderedPageBreak/>
        <w:t>Estructura</w:t>
      </w:r>
      <w:bookmarkEnd w:id="11"/>
    </w:p>
    <w:p w14:paraId="4DEA22BE" w14:textId="2A43BAF3" w:rsidR="0019425A" w:rsidRDefault="0019425A" w:rsidP="0019425A"/>
    <w:p w14:paraId="0367D3A6" w14:textId="01A9E6B7" w:rsidR="0019425A" w:rsidRDefault="0019425A" w:rsidP="0019425A">
      <w:pPr>
        <w:pStyle w:val="Ttulo2"/>
        <w:numPr>
          <w:ilvl w:val="1"/>
          <w:numId w:val="4"/>
        </w:numPr>
      </w:pPr>
      <w:bookmarkStart w:id="12" w:name="_Toc64728921"/>
      <w:r>
        <w:t>Estructura web</w:t>
      </w:r>
      <w:bookmarkEnd w:id="12"/>
    </w:p>
    <w:p w14:paraId="316EC5E0" w14:textId="5E723384" w:rsidR="0019425A" w:rsidRDefault="0019425A" w:rsidP="0019425A"/>
    <w:p w14:paraId="5E2F408B" w14:textId="0DDB617F" w:rsidR="0019425A" w:rsidRDefault="0019425A" w:rsidP="0019425A">
      <w:pPr>
        <w:pStyle w:val="Ttulo3"/>
        <w:numPr>
          <w:ilvl w:val="2"/>
          <w:numId w:val="4"/>
        </w:numPr>
      </w:pPr>
      <w:bookmarkStart w:id="13" w:name="_Toc64728922"/>
      <w:r>
        <w:t>Verticalidad</w:t>
      </w:r>
      <w:bookmarkEnd w:id="13"/>
    </w:p>
    <w:p w14:paraId="417DB025" w14:textId="705A6790" w:rsidR="0019425A" w:rsidRDefault="0019425A" w:rsidP="0019425A">
      <w:r>
        <w:t xml:space="preserve">El contenido tiene una estructura vertical, por lo cual se va mostrando información según se vaya haciendo scroll hacia la parte </w:t>
      </w:r>
      <w:r w:rsidR="00F57688">
        <w:t>inferior, los enlaces de navegación del header no envían a otra pagina sino que envían a un aparado de esta misma.</w:t>
      </w:r>
    </w:p>
    <w:p w14:paraId="39D0C1A7" w14:textId="18A1F053" w:rsidR="0019425A" w:rsidRDefault="0019425A" w:rsidP="0019425A"/>
    <w:p w14:paraId="178D4CAA" w14:textId="32793B1A" w:rsidR="0019425A" w:rsidRDefault="0019425A" w:rsidP="0019425A">
      <w:pPr>
        <w:pStyle w:val="Ttulo3"/>
        <w:numPr>
          <w:ilvl w:val="2"/>
          <w:numId w:val="4"/>
        </w:numPr>
      </w:pPr>
      <w:bookmarkStart w:id="14" w:name="_Toc64728923"/>
      <w:r>
        <w:t>Zona de trabajo</w:t>
      </w:r>
      <w:bookmarkEnd w:id="14"/>
    </w:p>
    <w:p w14:paraId="0634377F" w14:textId="2163E7B3" w:rsidR="0019425A" w:rsidRDefault="0019425A" w:rsidP="0019425A">
      <w:r>
        <w:t>La zona central es la zona donde se mostrara información al usuario y donde mas va a interactuar el usuario.</w:t>
      </w:r>
    </w:p>
    <w:p w14:paraId="10BC7182" w14:textId="77777777" w:rsidR="00367DEB" w:rsidRDefault="00367DEB" w:rsidP="0019425A"/>
    <w:p w14:paraId="6AFA9AFC" w14:textId="33441FBA" w:rsidR="0019425A" w:rsidRDefault="00305078" w:rsidP="0019425A">
      <w:r>
        <w:t>La zona superior tendrá</w:t>
      </w:r>
      <w:r w:rsidR="0019425A">
        <w:t xml:space="preserve"> </w:t>
      </w:r>
      <w:r>
        <w:t>el menu de navegacion</w:t>
      </w:r>
      <w:r w:rsidR="0019425A">
        <w:t xml:space="preserve">. </w:t>
      </w:r>
    </w:p>
    <w:p w14:paraId="0E880F90" w14:textId="00F3076D" w:rsidR="0019425A" w:rsidRDefault="0019425A" w:rsidP="0019425A">
      <w:r>
        <w:t>El menú superior tendrá enlaces para todas las zonas de la pagina</w:t>
      </w:r>
      <w:r w:rsidR="00F57688">
        <w:t xml:space="preserve"> y un enlace para ver el Curriculum Vitae</w:t>
      </w:r>
    </w:p>
    <w:p w14:paraId="4DD4E829" w14:textId="77777777" w:rsidR="00367DEB" w:rsidRDefault="00367DEB" w:rsidP="0019425A"/>
    <w:p w14:paraId="3AD95258" w14:textId="26B4EBC4" w:rsidR="004159DA" w:rsidRDefault="00367DEB" w:rsidP="0019425A">
      <w:r>
        <w:t xml:space="preserve">En la zona inferior ira el pie de la página, </w:t>
      </w:r>
      <w:r w:rsidR="00305078">
        <w:t>con un resumen de los conocimientos, contacto y las redes sociales</w:t>
      </w:r>
    </w:p>
    <w:p w14:paraId="05C59619" w14:textId="081BF309" w:rsidR="004159DA" w:rsidRDefault="004159DA" w:rsidP="0019425A"/>
    <w:p w14:paraId="33474B5B" w14:textId="5122A68B" w:rsidR="004159DA" w:rsidRDefault="004159DA" w:rsidP="0019425A"/>
    <w:p w14:paraId="395BFD16" w14:textId="1908FFA0" w:rsidR="004159DA" w:rsidRDefault="004159DA">
      <w:r>
        <w:br w:type="page"/>
      </w:r>
    </w:p>
    <w:p w14:paraId="75F97B4E" w14:textId="4A87F7DF" w:rsidR="004159DA" w:rsidRDefault="006E0F70" w:rsidP="004159DA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15" w:name="_Toc64728924"/>
      <w:r>
        <w:rPr>
          <w:sz w:val="40"/>
          <w:szCs w:val="36"/>
          <w:vertAlign w:val="superscript"/>
        </w:rPr>
        <w:lastRenderedPageBreak/>
        <w:softHyphen/>
      </w:r>
      <w:r w:rsidR="004159DA">
        <w:rPr>
          <w:sz w:val="40"/>
          <w:szCs w:val="36"/>
        </w:rPr>
        <w:t>Prototipo</w:t>
      </w:r>
      <w:bookmarkEnd w:id="15"/>
    </w:p>
    <w:p w14:paraId="09434D4F" w14:textId="3C79BF03" w:rsidR="004159DA" w:rsidRPr="004159DA" w:rsidRDefault="006F5B56" w:rsidP="006F5B56">
      <w:pPr>
        <w:jc w:val="center"/>
      </w:pPr>
      <w:r>
        <w:rPr>
          <w:noProof/>
        </w:rPr>
        <w:drawing>
          <wp:inline distT="0" distB="0" distL="0" distR="0" wp14:anchorId="25A1A07F" wp14:editId="1B15927D">
            <wp:extent cx="5086350" cy="817308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320" cy="817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59DA" w:rsidRPr="004159DA" w:rsidSect="006F6A5B">
      <w:headerReference w:type="default" r:id="rId25"/>
      <w:footerReference w:type="default" r:id="rId26"/>
      <w:footerReference w:type="first" r:id="rId27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F88C65" w14:textId="77777777" w:rsidR="00E76194" w:rsidRDefault="00E76194" w:rsidP="006F6A5B">
      <w:pPr>
        <w:spacing w:after="0" w:line="240" w:lineRule="auto"/>
      </w:pPr>
      <w:r>
        <w:separator/>
      </w:r>
    </w:p>
  </w:endnote>
  <w:endnote w:type="continuationSeparator" w:id="0">
    <w:p w14:paraId="219FAF46" w14:textId="77777777" w:rsidR="00E76194" w:rsidRDefault="00E76194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6EE99" w14:textId="77777777" w:rsidR="003F3079" w:rsidRDefault="003F3079">
    <w:pPr>
      <w:pStyle w:val="Piedepgina"/>
      <w:rPr>
        <w:noProof/>
        <w:lang w:val="es-AR" w:eastAsia="es-AR"/>
      </w:rPr>
    </w:pPr>
    <w:r>
      <w:rPr>
        <w:noProof/>
        <w:lang w:val="es-AR" w:eastAsia="es-AR"/>
      </w:rPr>
      <w:drawing>
        <wp:anchor distT="0" distB="0" distL="114300" distR="114300" simplePos="0" relativeHeight="251658752" behindDoc="1" locked="0" layoutInCell="1" allowOverlap="1" wp14:anchorId="73808095" wp14:editId="23D1D096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94"/>
      <w:gridCol w:w="649"/>
    </w:tblGrid>
    <w:tr w:rsidR="003F3079" w:rsidRPr="003F3079" w14:paraId="0F636238" w14:textId="77777777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884" w:type="dxa"/>
            </w:tcPr>
            <w:p w14:paraId="14CC175C" w14:textId="77777777" w:rsidR="003F3079" w:rsidRPr="003F3079" w:rsidRDefault="004E44C5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</w:rPr>
                <w:t>Cristian Fernandez Tirado</w:t>
              </w:r>
            </w:p>
          </w:tc>
        </w:sdtContent>
      </w:sdt>
      <w:tc>
        <w:tcPr>
          <w:tcW w:w="675" w:type="dxa"/>
        </w:tcPr>
        <w:p w14:paraId="74A8EB9A" w14:textId="77777777"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260AFF">
            <w:rPr>
              <w:b/>
              <w:noProof/>
              <w:sz w:val="28"/>
            </w:rPr>
            <w:t>2</w:t>
          </w:r>
          <w:r w:rsidRPr="003F3079">
            <w:rPr>
              <w:b/>
              <w:sz w:val="28"/>
            </w:rPr>
            <w:fldChar w:fldCharType="end"/>
          </w:r>
        </w:p>
      </w:tc>
    </w:tr>
  </w:tbl>
  <w:p w14:paraId="72BBA7C7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DC769" w14:textId="77777777" w:rsidR="003F3079" w:rsidRDefault="003F3079">
    <w:pPr>
      <w:pStyle w:val="Piedepgina"/>
      <w:rPr>
        <w:noProof/>
        <w:lang w:val="es-AR" w:eastAsia="es-AR"/>
      </w:rPr>
    </w:pPr>
  </w:p>
  <w:p w14:paraId="64E7C987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D5B880" w14:textId="77777777" w:rsidR="00E76194" w:rsidRDefault="00E76194" w:rsidP="006F6A5B">
      <w:pPr>
        <w:spacing w:after="0" w:line="240" w:lineRule="auto"/>
      </w:pPr>
      <w:r>
        <w:separator/>
      </w:r>
    </w:p>
  </w:footnote>
  <w:footnote w:type="continuationSeparator" w:id="0">
    <w:p w14:paraId="66F6D6C0" w14:textId="77777777" w:rsidR="00E76194" w:rsidRDefault="00E76194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AAC67" w14:textId="535074E6"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AR" w:eastAsia="es-AR"/>
      </w:rPr>
      <w:drawing>
        <wp:anchor distT="0" distB="0" distL="114300" distR="114300" simplePos="0" relativeHeight="251656704" behindDoc="1" locked="0" layoutInCell="1" allowOverlap="1" wp14:anchorId="2DDF710F" wp14:editId="70010DEF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40941DFCBBEF4629987BAB78A9C735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E44C5">
          <w:rPr>
            <w:b/>
            <w:color w:val="1F497D" w:themeColor="text2"/>
            <w:sz w:val="32"/>
          </w:rPr>
          <w:t>Guía de Estilo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C30D3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6E67C8F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18A46DA"/>
    <w:multiLevelType w:val="hybridMultilevel"/>
    <w:tmpl w:val="9FC00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5744AC"/>
    <w:multiLevelType w:val="hybridMultilevel"/>
    <w:tmpl w:val="98EC2C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C490B"/>
    <w:multiLevelType w:val="hybridMultilevel"/>
    <w:tmpl w:val="F04C2B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4C5"/>
    <w:rsid w:val="0000553B"/>
    <w:rsid w:val="00047449"/>
    <w:rsid w:val="000D3ABB"/>
    <w:rsid w:val="000E69F2"/>
    <w:rsid w:val="000F6447"/>
    <w:rsid w:val="00122AB9"/>
    <w:rsid w:val="00144FA6"/>
    <w:rsid w:val="00151E3E"/>
    <w:rsid w:val="00156467"/>
    <w:rsid w:val="0019425A"/>
    <w:rsid w:val="001F260A"/>
    <w:rsid w:val="00200FDE"/>
    <w:rsid w:val="00217B3A"/>
    <w:rsid w:val="00246D69"/>
    <w:rsid w:val="00260AFF"/>
    <w:rsid w:val="00274E5D"/>
    <w:rsid w:val="002D1D41"/>
    <w:rsid w:val="00305078"/>
    <w:rsid w:val="00337DBB"/>
    <w:rsid w:val="00345E25"/>
    <w:rsid w:val="003527F6"/>
    <w:rsid w:val="00352CF2"/>
    <w:rsid w:val="00355535"/>
    <w:rsid w:val="00367DEB"/>
    <w:rsid w:val="003707D3"/>
    <w:rsid w:val="003A568A"/>
    <w:rsid w:val="003F3079"/>
    <w:rsid w:val="003F72C4"/>
    <w:rsid w:val="004159DA"/>
    <w:rsid w:val="00431806"/>
    <w:rsid w:val="00452EA9"/>
    <w:rsid w:val="004759E1"/>
    <w:rsid w:val="00493DD3"/>
    <w:rsid w:val="004979DD"/>
    <w:rsid w:val="004A6813"/>
    <w:rsid w:val="004E44C5"/>
    <w:rsid w:val="004F55F8"/>
    <w:rsid w:val="00544580"/>
    <w:rsid w:val="00595437"/>
    <w:rsid w:val="00642173"/>
    <w:rsid w:val="006548E1"/>
    <w:rsid w:val="006B281B"/>
    <w:rsid w:val="006B7DFE"/>
    <w:rsid w:val="006C1E91"/>
    <w:rsid w:val="006E0F70"/>
    <w:rsid w:val="006F5B56"/>
    <w:rsid w:val="006F6A5B"/>
    <w:rsid w:val="00704227"/>
    <w:rsid w:val="0073720F"/>
    <w:rsid w:val="007423A6"/>
    <w:rsid w:val="00834EC5"/>
    <w:rsid w:val="008C4481"/>
    <w:rsid w:val="0090320E"/>
    <w:rsid w:val="00963097"/>
    <w:rsid w:val="009E728A"/>
    <w:rsid w:val="009F23D0"/>
    <w:rsid w:val="00A61B0A"/>
    <w:rsid w:val="00B57C10"/>
    <w:rsid w:val="00BA7682"/>
    <w:rsid w:val="00BA771A"/>
    <w:rsid w:val="00BB71C2"/>
    <w:rsid w:val="00C46496"/>
    <w:rsid w:val="00C97EDA"/>
    <w:rsid w:val="00D21A71"/>
    <w:rsid w:val="00D3602A"/>
    <w:rsid w:val="00D463EE"/>
    <w:rsid w:val="00D81E4F"/>
    <w:rsid w:val="00D95A4D"/>
    <w:rsid w:val="00DD3584"/>
    <w:rsid w:val="00E31B7D"/>
    <w:rsid w:val="00E511B6"/>
    <w:rsid w:val="00E76194"/>
    <w:rsid w:val="00E97E04"/>
    <w:rsid w:val="00EA48B0"/>
    <w:rsid w:val="00EB29FD"/>
    <w:rsid w:val="00F0613D"/>
    <w:rsid w:val="00F57688"/>
    <w:rsid w:val="00F76A49"/>
    <w:rsid w:val="00FA27A5"/>
    <w:rsid w:val="00FF5CAA"/>
    <w:rsid w:val="00FF71EB"/>
    <w:rsid w:val="00FF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9EC9FC"/>
  <w15:docId w15:val="{219A7F76-DEBB-4417-B6D9-F52D794EE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3A6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E44C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5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3A56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68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758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ris\Google%20Drive\PlantillaWordAzu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0941DFCBBEF4629987BAB78A9C735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ECBDF-77D2-4073-A3C6-A0407754DF87}"/>
      </w:docPartPr>
      <w:docPartBody>
        <w:p w:rsidR="0056187B" w:rsidRDefault="00EB764F">
          <w:pPr>
            <w:pStyle w:val="40941DFCBBEF4629987BAB78A9C73509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64F"/>
    <w:rsid w:val="00074A26"/>
    <w:rsid w:val="0056187B"/>
    <w:rsid w:val="006266D8"/>
    <w:rsid w:val="007040C6"/>
    <w:rsid w:val="00EB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40941DFCBBEF4629987BAB78A9C73509">
    <w:name w:val="40941DFCBBEF4629987BAB78A9C735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724CD-DA98-4809-B625-ED078EDA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PlantillaWordAzul.dotx</Template>
  <TotalTime>344</TotalTime>
  <Pages>11</Pages>
  <Words>917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Estilo</vt:lpstr>
    </vt:vector>
  </TitlesOfParts>
  <Company/>
  <LinksUpToDate>false</LinksUpToDate>
  <CharactersWithSpaces>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</dc:title>
  <dc:subject/>
  <dc:creator>Cristian Fernandez Tirado</dc:creator>
  <cp:lastModifiedBy>Cristian Fernandez Tirado</cp:lastModifiedBy>
  <cp:revision>43</cp:revision>
  <dcterms:created xsi:type="dcterms:W3CDTF">2021-02-19T10:09:00Z</dcterms:created>
  <dcterms:modified xsi:type="dcterms:W3CDTF">2021-02-27T18:20:00Z</dcterms:modified>
</cp:coreProperties>
</file>