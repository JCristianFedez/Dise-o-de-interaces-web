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A8F2F" w14:textId="77777777" w:rsidR="006F6A5B" w:rsidRPr="00821909" w:rsidRDefault="00EB29FD">
      <w:pPr>
        <w:rPr>
          <w:rFonts w:ascii="Helvetica" w:hAnsi="Helvetica" w:cs="Helvetica"/>
        </w:rPr>
      </w:pPr>
      <w:r w:rsidRPr="00821909">
        <w:rPr>
          <w:rFonts w:ascii="Helvetica" w:hAnsi="Helvetica" w:cs="Helvetica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5DE63F21" wp14:editId="6510BB0A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68A9E2D483C24014AFA03D8995B370A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1BE348CF" w14:textId="0CE60BC4" w:rsidR="006F6A5B" w:rsidRPr="006F6A5B" w:rsidRDefault="00F52429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C8C78" w14:textId="7E6A3C31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515B11">
                                <w:rPr>
                                  <w:b/>
                                  <w:noProof/>
                                  <w:sz w:val="36"/>
                                </w:rPr>
                                <w:t>06/10/2020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BCBE553" w14:textId="448E89F0" w:rsidR="006F6A5B" w:rsidRPr="006F6A5B" w:rsidRDefault="00F52429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 w:rsidRPr="00F52429">
                                    <w:rPr>
                                      <w:sz w:val="32"/>
                                    </w:rPr>
                                    <w:t>Planificación de interfaz web y elaboración de 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4A07629" w14:textId="77777777" w:rsidR="006F6A5B" w:rsidRPr="00963097" w:rsidRDefault="00F52429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63F21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68A9E2D483C24014AFA03D8995B370A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BE348CF" w14:textId="0CE60BC4" w:rsidR="006F6A5B" w:rsidRPr="006F6A5B" w:rsidRDefault="00F52429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654C8C78" w14:textId="7E6A3C31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515B11">
                          <w:rPr>
                            <w:b/>
                            <w:noProof/>
                            <w:sz w:val="36"/>
                          </w:rPr>
                          <w:t>06/10/2020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BCBE553" w14:textId="448E89F0" w:rsidR="006F6A5B" w:rsidRPr="006F6A5B" w:rsidRDefault="00F52429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F52429">
                              <w:rPr>
                                <w:sz w:val="32"/>
                              </w:rPr>
                              <w:t>Planificación de interfaz web y elaboración de 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4A07629" w14:textId="77777777" w:rsidR="006F6A5B" w:rsidRPr="00963097" w:rsidRDefault="00F52429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54C3CB79" w14:textId="77777777" w:rsidR="00337DBB" w:rsidRPr="00821909" w:rsidRDefault="00337DBB" w:rsidP="00337DBB">
      <w:pPr>
        <w:tabs>
          <w:tab w:val="center" w:pos="4252"/>
        </w:tabs>
        <w:jc w:val="center"/>
        <w:rPr>
          <w:rFonts w:ascii="Helvetica" w:hAnsi="Helvetica" w:cs="Helvetica"/>
        </w:rPr>
      </w:pPr>
    </w:p>
    <w:p w14:paraId="7661D325" w14:textId="77777777" w:rsidR="00260AFF" w:rsidRPr="00821909" w:rsidRDefault="006F6A5B" w:rsidP="00EA48B0">
      <w:pPr>
        <w:tabs>
          <w:tab w:val="center" w:pos="4252"/>
        </w:tabs>
        <w:rPr>
          <w:rFonts w:ascii="Helvetica" w:hAnsi="Helvetica" w:cs="Helvetica"/>
        </w:rPr>
      </w:pPr>
      <w:r w:rsidRPr="00821909">
        <w:rPr>
          <w:rFonts w:ascii="Helvetica" w:hAnsi="Helvetica" w:cs="Helvetica"/>
        </w:rPr>
        <w:br w:type="page"/>
      </w:r>
      <w:r w:rsidR="00337DBB" w:rsidRPr="00821909">
        <w:rPr>
          <w:rFonts w:ascii="Helvetica" w:hAnsi="Helvetica" w:cs="Helvetica"/>
        </w:rPr>
        <w:lastRenderedPageBreak/>
        <w:tab/>
      </w:r>
    </w:p>
    <w:sdt>
      <w:sdtPr>
        <w:rPr>
          <w:rFonts w:ascii="Helvetica" w:eastAsiaTheme="minorHAnsi" w:hAnsi="Helvetica" w:cs="Helvetica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21EE2BC1" w14:textId="77777777" w:rsidR="00D463EE" w:rsidRPr="00821909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="Helvetica" w:hAnsi="Helvetica" w:cs="Helvetica"/>
            </w:rPr>
          </w:pPr>
          <w:r w:rsidRPr="00821909">
            <w:rPr>
              <w:rFonts w:ascii="Helvetica" w:hAnsi="Helvetica" w:cs="Helvetica"/>
            </w:rPr>
            <w:t>Contenido</w:t>
          </w:r>
        </w:p>
        <w:p w14:paraId="6BC2E0D6" w14:textId="3B9A5857" w:rsidR="00116250" w:rsidRDefault="00D463EE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821909">
            <w:rPr>
              <w:rFonts w:ascii="Helvetica" w:hAnsi="Helvetica" w:cs="Helvetica"/>
            </w:rPr>
            <w:fldChar w:fldCharType="begin"/>
          </w:r>
          <w:r w:rsidRPr="00821909">
            <w:rPr>
              <w:rFonts w:ascii="Helvetica" w:hAnsi="Helvetica" w:cs="Helvetica"/>
            </w:rPr>
            <w:instrText xml:space="preserve"> TOC \o "1-3" \h \z \u </w:instrText>
          </w:r>
          <w:r w:rsidRPr="00821909">
            <w:rPr>
              <w:rFonts w:ascii="Helvetica" w:hAnsi="Helvetica" w:cs="Helvetica"/>
            </w:rPr>
            <w:fldChar w:fldCharType="separate"/>
          </w:r>
          <w:hyperlink w:anchor="_Toc52896856" w:history="1">
            <w:r w:rsidR="00116250" w:rsidRPr="00630A98">
              <w:rPr>
                <w:rStyle w:val="Hipervnculo"/>
                <w:rFonts w:ascii="Helvetica" w:hAnsi="Helvetica" w:cs="Helvetica"/>
                <w:noProof/>
              </w:rPr>
              <w:t>1.</w:t>
            </w:r>
            <w:r w:rsidR="00116250">
              <w:rPr>
                <w:rFonts w:eastAsiaTheme="minorEastAsia"/>
                <w:noProof/>
                <w:lang w:eastAsia="es-ES"/>
              </w:rPr>
              <w:tab/>
            </w:r>
            <w:r w:rsidR="00116250" w:rsidRPr="00630A98">
              <w:rPr>
                <w:rStyle w:val="Hipervnculo"/>
                <w:rFonts w:ascii="Helvetica" w:hAnsi="Helvetica" w:cs="Helvetica"/>
                <w:noProof/>
              </w:rPr>
              <w:t>Tipografía</w:t>
            </w:r>
            <w:r w:rsidR="00116250">
              <w:rPr>
                <w:noProof/>
                <w:webHidden/>
              </w:rPr>
              <w:tab/>
            </w:r>
            <w:r w:rsidR="00116250">
              <w:rPr>
                <w:noProof/>
                <w:webHidden/>
              </w:rPr>
              <w:fldChar w:fldCharType="begin"/>
            </w:r>
            <w:r w:rsidR="00116250">
              <w:rPr>
                <w:noProof/>
                <w:webHidden/>
              </w:rPr>
              <w:instrText xml:space="preserve"> PAGEREF _Toc52896856 \h </w:instrText>
            </w:r>
            <w:r w:rsidR="00116250">
              <w:rPr>
                <w:noProof/>
                <w:webHidden/>
              </w:rPr>
            </w:r>
            <w:r w:rsidR="00116250">
              <w:rPr>
                <w:noProof/>
                <w:webHidden/>
              </w:rPr>
              <w:fldChar w:fldCharType="separate"/>
            </w:r>
            <w:r w:rsidR="00116250">
              <w:rPr>
                <w:noProof/>
                <w:webHidden/>
              </w:rPr>
              <w:t>3</w:t>
            </w:r>
            <w:r w:rsidR="00116250">
              <w:rPr>
                <w:noProof/>
                <w:webHidden/>
              </w:rPr>
              <w:fldChar w:fldCharType="end"/>
            </w:r>
          </w:hyperlink>
        </w:p>
        <w:p w14:paraId="2E386535" w14:textId="7C3E63FB" w:rsidR="00116250" w:rsidRDefault="00116250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57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78A5" w14:textId="208A7DA5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58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Paleta de 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3C57" w14:textId="5AB8B3B9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59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Colores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ACBF" w14:textId="53296211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0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Colores de 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FEBF" w14:textId="78244D05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1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Colores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9351" w14:textId="1477DFD7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2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2.5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Colores de fondos y bordes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37187" w14:textId="57C1B553" w:rsidR="00116250" w:rsidRDefault="00116250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3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1F7B" w14:textId="4168AB2B" w:rsidR="00116250" w:rsidRDefault="00116250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4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Fotos y 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B0EA" w14:textId="2CC50010" w:rsidR="00116250" w:rsidRDefault="00116250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5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C4F8" w14:textId="434B79F1" w:rsidR="00116250" w:rsidRDefault="00116250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6" w:history="1">
            <w:r w:rsidRPr="00630A98">
              <w:rPr>
                <w:rStyle w:val="Hipervnculo"/>
                <w:rFonts w:ascii="Helvetica" w:hAnsi="Helvetica" w:cs="Helvetica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rFonts w:ascii="Helvetica" w:hAnsi="Helvetica" w:cs="Helvetica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2E45" w14:textId="3E9D503F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7" w:history="1">
            <w:r w:rsidRPr="00630A98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Estructura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CE2E" w14:textId="7D514629" w:rsidR="00116250" w:rsidRDefault="00116250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8" w:history="1">
            <w:r w:rsidRPr="00630A98">
              <w:rPr>
                <w:rStyle w:val="Hipervnculo"/>
                <w:noProof/>
              </w:rPr>
              <w:t>6.1.1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Verticalidad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48EA1" w14:textId="1D48DFAF" w:rsidR="00116250" w:rsidRDefault="00116250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69" w:history="1">
            <w:r w:rsidRPr="00630A98">
              <w:rPr>
                <w:rStyle w:val="Hipervnculo"/>
                <w:noProof/>
              </w:rPr>
              <w:t>6.1.2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Información Jerarquizada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A11E" w14:textId="0D2D652C" w:rsidR="00116250" w:rsidRDefault="00116250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70" w:history="1">
            <w:r w:rsidRPr="00630A98">
              <w:rPr>
                <w:rStyle w:val="Hipervnculo"/>
                <w:noProof/>
              </w:rPr>
              <w:t>6.1.3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Zona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9B37" w14:textId="49314AFB" w:rsidR="00116250" w:rsidRDefault="00116250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71" w:history="1">
            <w:r w:rsidRPr="00630A98">
              <w:rPr>
                <w:rStyle w:val="Hipervnculo"/>
                <w:noProof/>
              </w:rPr>
              <w:t>6.1.4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Bloques de estructuras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8A56" w14:textId="5B7819AF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72" w:history="1">
            <w:r w:rsidRPr="00630A98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Estructura índex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ABD" w14:textId="661BB04F" w:rsidR="00116250" w:rsidRDefault="00116250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2896873" w:history="1">
            <w:r w:rsidRPr="00630A98">
              <w:rPr>
                <w:rStyle w:val="Hipervnculo"/>
                <w:noProof/>
              </w:rPr>
              <w:t>6.3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630A98">
              <w:rPr>
                <w:rStyle w:val="Hipervnculo"/>
                <w:noProof/>
              </w:rPr>
              <w:t>Estructura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AF4A8" w14:textId="179B41CE" w:rsidR="00D463EE" w:rsidRPr="00821909" w:rsidRDefault="00D463EE">
          <w:pPr>
            <w:rPr>
              <w:rFonts w:ascii="Helvetica" w:hAnsi="Helvetica" w:cs="Helvetica"/>
            </w:rPr>
          </w:pPr>
          <w:r w:rsidRPr="00821909">
            <w:rPr>
              <w:rFonts w:ascii="Helvetica" w:hAnsi="Helvetica" w:cs="Helvetica"/>
            </w:rPr>
            <w:fldChar w:fldCharType="end"/>
          </w:r>
        </w:p>
      </w:sdtContent>
    </w:sdt>
    <w:p w14:paraId="0718CFBD" w14:textId="54B9C511" w:rsidR="00DD3584" w:rsidRPr="00821909" w:rsidRDefault="00DD3584" w:rsidP="00DD3584">
      <w:pPr>
        <w:rPr>
          <w:rFonts w:ascii="Helvetica" w:hAnsi="Helvetica" w:cs="Helvetica"/>
          <w:sz w:val="24"/>
          <w:szCs w:val="24"/>
        </w:rPr>
      </w:pPr>
    </w:p>
    <w:p w14:paraId="75CA101D" w14:textId="63D931CD" w:rsidR="00F52429" w:rsidRPr="00821909" w:rsidRDefault="00F52429" w:rsidP="00F52429">
      <w:pPr>
        <w:rPr>
          <w:rFonts w:ascii="Helvetica" w:hAnsi="Helvetica" w:cs="Helvetica"/>
          <w:sz w:val="24"/>
          <w:szCs w:val="24"/>
        </w:rPr>
      </w:pPr>
    </w:p>
    <w:p w14:paraId="1E587CB0" w14:textId="43B41F0A" w:rsidR="00F52429" w:rsidRPr="00821909" w:rsidRDefault="00F52429" w:rsidP="00F52429">
      <w:pPr>
        <w:rPr>
          <w:rFonts w:ascii="Helvetica" w:hAnsi="Helvetica" w:cs="Helvetica"/>
          <w:sz w:val="24"/>
          <w:szCs w:val="24"/>
        </w:rPr>
      </w:pPr>
    </w:p>
    <w:p w14:paraId="701797D3" w14:textId="542867A5" w:rsidR="00F52429" w:rsidRPr="00821909" w:rsidRDefault="00F52429" w:rsidP="00F52429">
      <w:pPr>
        <w:rPr>
          <w:rFonts w:ascii="Helvetica" w:hAnsi="Helvetica" w:cs="Helvetica"/>
          <w:sz w:val="24"/>
          <w:szCs w:val="24"/>
        </w:rPr>
      </w:pPr>
    </w:p>
    <w:p w14:paraId="2D1D17A8" w14:textId="351A167D" w:rsidR="00F52429" w:rsidRPr="00821909" w:rsidRDefault="00F52429" w:rsidP="00F52429">
      <w:pPr>
        <w:tabs>
          <w:tab w:val="left" w:pos="3650"/>
        </w:tabs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tab/>
      </w:r>
    </w:p>
    <w:p w14:paraId="44DD7919" w14:textId="77777777" w:rsidR="00F52429" w:rsidRPr="00821909" w:rsidRDefault="00F52429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br w:type="page"/>
      </w:r>
    </w:p>
    <w:p w14:paraId="049A78D4" w14:textId="767A6499" w:rsidR="00F52429" w:rsidRPr="00821909" w:rsidRDefault="00005B29" w:rsidP="00005B29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0" w:name="_Toc52896856"/>
      <w:r w:rsidRPr="00821909">
        <w:rPr>
          <w:rFonts w:ascii="Helvetica" w:hAnsi="Helvetica" w:cs="Helvetica"/>
        </w:rPr>
        <w:lastRenderedPageBreak/>
        <w:t>Tipografía</w:t>
      </w:r>
      <w:bookmarkEnd w:id="0"/>
    </w:p>
    <w:p w14:paraId="0BEEE75B" w14:textId="328482EE" w:rsidR="00005B29" w:rsidRPr="00821909" w:rsidRDefault="00005B29" w:rsidP="00005B29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t xml:space="preserve">Fuente: </w:t>
      </w:r>
      <w:r w:rsidR="00B077EA" w:rsidRPr="00821909">
        <w:rPr>
          <w:rFonts w:ascii="Helvetica" w:hAnsi="Helvetica" w:cs="Helvetica"/>
          <w:sz w:val="24"/>
          <w:szCs w:val="24"/>
        </w:rPr>
        <w:t>Helvética</w:t>
      </w:r>
    </w:p>
    <w:p w14:paraId="474E9BB7" w14:textId="152D1860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sz w:val="24"/>
          <w:szCs w:val="24"/>
        </w:rPr>
        <w:t>Nivel de encabezado 1</w:t>
      </w:r>
      <w:r w:rsidR="00844BBB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  <w:t>h1, 32px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#333333</w:t>
      </w:r>
      <w:r w:rsidR="00844BBB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844BBB" w:rsidRPr="00821909">
        <w:rPr>
          <w:rFonts w:ascii="Helvetica" w:hAnsi="Helvetica" w:cs="Helvetica"/>
          <w:b/>
          <w:bCs/>
          <w:sz w:val="24"/>
          <w:szCs w:val="24"/>
        </w:rPr>
        <w:tab/>
      </w:r>
    </w:p>
    <w:p w14:paraId="1898F89F" w14:textId="3A74AF1C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974AC"/>
          <w:sz w:val="24"/>
          <w:szCs w:val="24"/>
        </w:rPr>
        <w:t>Nivel de encabezado 2</w:t>
      </w:r>
      <w:r w:rsidR="00551B8F" w:rsidRPr="00821909">
        <w:rPr>
          <w:rFonts w:ascii="Helvetica" w:hAnsi="Helvetica" w:cs="Helvetica"/>
          <w:b/>
          <w:bCs/>
          <w:color w:val="297CBB"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  <w:t>h2, 20px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194B71"/>
          <w:sz w:val="24"/>
          <w:szCs w:val="24"/>
        </w:rPr>
        <w:t xml:space="preserve">: </w:t>
      </w:r>
      <w:r w:rsidR="00C630CB" w:rsidRPr="00821909">
        <w:rPr>
          <w:rFonts w:ascii="Helvetica" w:hAnsi="Helvetica" w:cs="Helvetica"/>
          <w:b/>
          <w:bCs/>
          <w:color w:val="3974AC"/>
          <w:sz w:val="24"/>
          <w:szCs w:val="24"/>
        </w:rPr>
        <w:t>#194B71</w:t>
      </w:r>
    </w:p>
    <w:p w14:paraId="1EE77EA1" w14:textId="537B40E0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Nivel de encabezado 2 / alternativo</w:t>
      </w:r>
      <w:r w:rsidR="00551B8F" w:rsidRPr="00821909">
        <w:rPr>
          <w:rFonts w:ascii="Helvetica" w:hAnsi="Helvetica" w:cs="Helvetica"/>
          <w:b/>
          <w:bCs/>
          <w:color w:val="333333"/>
          <w:sz w:val="24"/>
          <w:szCs w:val="24"/>
        </w:rPr>
        <w:tab/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>h2, 20px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#333333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ab/>
      </w:r>
    </w:p>
    <w:p w14:paraId="4AC1B92B" w14:textId="512F7A5B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974AC"/>
          <w:sz w:val="24"/>
          <w:szCs w:val="24"/>
        </w:rPr>
        <w:t>Nivel encabezado 3</w:t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  <w:t>h3, 18px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194B71"/>
          <w:sz w:val="24"/>
          <w:szCs w:val="24"/>
        </w:rPr>
        <w:t xml:space="preserve">: </w:t>
      </w:r>
      <w:r w:rsidR="006D1DCC" w:rsidRPr="00821909">
        <w:rPr>
          <w:rFonts w:ascii="Helvetica" w:hAnsi="Helvetica" w:cs="Helvetica"/>
          <w:b/>
          <w:bCs/>
          <w:color w:val="3974AC"/>
          <w:sz w:val="24"/>
          <w:szCs w:val="24"/>
        </w:rPr>
        <w:t>#3974AC</w:t>
      </w:r>
    </w:p>
    <w:p w14:paraId="6CFC6B10" w14:textId="7B9F2A8F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Nivel encabezado 3 / alternativo</w:t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  <w:t>h3, 18px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#333333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ab/>
      </w:r>
    </w:p>
    <w:p w14:paraId="2557C2E3" w14:textId="54E1F5CA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Nivel encabezado 4</w:t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B228E4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="00551B8F" w:rsidRPr="00821909">
        <w:rPr>
          <w:rFonts w:ascii="Helvetica" w:hAnsi="Helvetica" w:cs="Helvetica"/>
          <w:b/>
          <w:bCs/>
          <w:sz w:val="24"/>
          <w:szCs w:val="24"/>
        </w:rPr>
        <w:t>h4, 16px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#333333</w:t>
      </w:r>
      <w:r w:rsidR="00C630CB" w:rsidRPr="00821909">
        <w:rPr>
          <w:rFonts w:ascii="Helvetica" w:hAnsi="Helvetica" w:cs="Helvetica"/>
          <w:b/>
          <w:bCs/>
          <w:sz w:val="24"/>
          <w:szCs w:val="24"/>
        </w:rPr>
        <w:tab/>
      </w:r>
    </w:p>
    <w:p w14:paraId="77110BAE" w14:textId="66E13224" w:rsidR="00401B1F" w:rsidRPr="00821909" w:rsidRDefault="00401B1F" w:rsidP="00401B1F">
      <w:pPr>
        <w:pBdr>
          <w:between w:val="single" w:sz="4" w:space="1" w:color="auto"/>
        </w:pBd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color w:val="333333"/>
          <w:sz w:val="24"/>
          <w:szCs w:val="24"/>
        </w:rPr>
        <w:t xml:space="preserve">Contenido </w:t>
      </w:r>
      <w:r w:rsidR="00894A27" w:rsidRPr="00821909">
        <w:rPr>
          <w:rFonts w:ascii="Helvetica" w:hAnsi="Helvetica" w:cs="Helvetica"/>
          <w:color w:val="333333"/>
          <w:sz w:val="24"/>
          <w:szCs w:val="24"/>
        </w:rPr>
        <w:t>texto estándar</w:t>
      </w:r>
      <w:r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</w:r>
      <w:r w:rsidR="00894A27" w:rsidRPr="00821909">
        <w:rPr>
          <w:rFonts w:ascii="Helvetica" w:hAnsi="Helvetica" w:cs="Helvetica"/>
          <w:sz w:val="24"/>
          <w:szCs w:val="24"/>
        </w:rPr>
        <w:tab/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>p, 14px</w:t>
      </w:r>
      <w:r w:rsidR="00C630CB" w:rsidRPr="00821909">
        <w:rPr>
          <w:rFonts w:ascii="Helvetica" w:hAnsi="Helvetica" w:cs="Helvetica"/>
          <w:sz w:val="24"/>
          <w:szCs w:val="24"/>
        </w:rPr>
        <w:t xml:space="preserve">, color: </w:t>
      </w:r>
      <w:r w:rsidR="00C630CB" w:rsidRPr="00821909">
        <w:rPr>
          <w:rFonts w:ascii="Helvetica" w:hAnsi="Helvetica" w:cs="Helvetica"/>
          <w:color w:val="333333"/>
          <w:sz w:val="24"/>
          <w:szCs w:val="24"/>
        </w:rPr>
        <w:t>#333333</w:t>
      </w:r>
      <w:r w:rsidR="00C630CB" w:rsidRPr="00821909">
        <w:rPr>
          <w:rFonts w:ascii="Helvetica" w:hAnsi="Helvetica" w:cs="Helvetica"/>
          <w:sz w:val="24"/>
          <w:szCs w:val="24"/>
        </w:rPr>
        <w:tab/>
      </w:r>
    </w:p>
    <w:p w14:paraId="514A9ECD" w14:textId="3F1FD895" w:rsidR="00B228E4" w:rsidRPr="00821909" w:rsidRDefault="00B228E4" w:rsidP="00401B1F">
      <w:pPr>
        <w:pBdr>
          <w:between w:val="single" w:sz="4" w:space="1" w:color="auto"/>
        </w:pBd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sz w:val="24"/>
          <w:szCs w:val="24"/>
        </w:rPr>
        <w:t xml:space="preserve">Contenido </w:t>
      </w:r>
      <w:r w:rsidR="00894A27" w:rsidRPr="00821909">
        <w:rPr>
          <w:rFonts w:ascii="Helvetica" w:hAnsi="Helvetica" w:cs="Helvetica"/>
          <w:b/>
          <w:bCs/>
          <w:sz w:val="24"/>
          <w:szCs w:val="24"/>
        </w:rPr>
        <w:t>texto</w:t>
      </w:r>
      <w:r w:rsidRPr="00821909">
        <w:rPr>
          <w:rFonts w:ascii="Helvetica" w:hAnsi="Helvetica" w:cs="Helvetica"/>
          <w:b/>
          <w:bCs/>
          <w:sz w:val="24"/>
          <w:szCs w:val="24"/>
        </w:rPr>
        <w:t xml:space="preserve"> estándar </w:t>
      </w:r>
      <w:r w:rsidR="00894A27" w:rsidRPr="00821909">
        <w:rPr>
          <w:rFonts w:ascii="Helvetica" w:hAnsi="Helvetica" w:cs="Helvetica"/>
          <w:b/>
          <w:bCs/>
          <w:sz w:val="24"/>
          <w:szCs w:val="24"/>
        </w:rPr>
        <w:t>negrita</w:t>
      </w:r>
      <w:r w:rsidR="00894A27" w:rsidRPr="00821909">
        <w:rPr>
          <w:rFonts w:ascii="Helvetica" w:hAnsi="Helvetica" w:cs="Helvetica"/>
          <w:b/>
          <w:bCs/>
          <w:sz w:val="24"/>
          <w:szCs w:val="24"/>
        </w:rPr>
        <w:tab/>
      </w:r>
      <w:r w:rsidRPr="00821909">
        <w:rPr>
          <w:rFonts w:ascii="Helvetica" w:hAnsi="Helvetica" w:cs="Helvetica"/>
          <w:b/>
          <w:bCs/>
          <w:sz w:val="24"/>
          <w:szCs w:val="24"/>
        </w:rPr>
        <w:tab/>
        <w:t xml:space="preserve">b, 14px, color: </w:t>
      </w: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#333333</w:t>
      </w:r>
    </w:p>
    <w:p w14:paraId="06948B4B" w14:textId="21F9CC28" w:rsidR="0017537D" w:rsidRPr="00821909" w:rsidRDefault="0017537D" w:rsidP="00401B1F">
      <w:pPr>
        <w:pBdr>
          <w:between w:val="single" w:sz="4" w:space="1" w:color="auto"/>
        </w:pBdr>
        <w:rPr>
          <w:rFonts w:ascii="Helvetica" w:hAnsi="Helvetica" w:cs="Helvetica"/>
          <w:color w:val="23394B"/>
          <w:sz w:val="24"/>
          <w:szCs w:val="24"/>
        </w:rPr>
      </w:pPr>
      <w:r w:rsidRPr="00821909">
        <w:rPr>
          <w:rFonts w:ascii="Helvetica" w:hAnsi="Helvetica" w:cs="Helvetica"/>
          <w:color w:val="508DBB"/>
          <w:sz w:val="24"/>
          <w:szCs w:val="24"/>
        </w:rPr>
        <w:t>Texto de navegación seleccionado</w:t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  <w:t xml:space="preserve">p, 16px, color: </w:t>
      </w:r>
      <w:r w:rsidR="00B228E4" w:rsidRPr="00821909">
        <w:rPr>
          <w:rFonts w:ascii="Helvetica" w:hAnsi="Helvetica" w:cs="Helvetica"/>
          <w:color w:val="508DBB"/>
          <w:sz w:val="24"/>
          <w:szCs w:val="24"/>
        </w:rPr>
        <w:t>: #297CBB</w:t>
      </w:r>
    </w:p>
    <w:p w14:paraId="571F7400" w14:textId="7995514B" w:rsidR="0017537D" w:rsidRPr="00821909" w:rsidRDefault="0017537D" w:rsidP="00401B1F">
      <w:pPr>
        <w:pBdr>
          <w:between w:val="single" w:sz="4" w:space="1" w:color="auto"/>
        </w:pBd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t>Texto de navegación no seleccionado</w:t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="00A751EF"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 xml:space="preserve">p, 16px, color: </w:t>
      </w:r>
      <w:r w:rsidRPr="00821909">
        <w:rPr>
          <w:rFonts w:ascii="Helvetica" w:hAnsi="Helvetica" w:cs="Helvetica"/>
          <w:color w:val="23394B"/>
          <w:sz w:val="24"/>
          <w:szCs w:val="24"/>
        </w:rPr>
        <w:t>#23394B</w:t>
      </w:r>
    </w:p>
    <w:p w14:paraId="29BC9195" w14:textId="7E0CD637" w:rsidR="00401B1F" w:rsidRPr="00821909" w:rsidRDefault="00401B1F" w:rsidP="00401B1F">
      <w:pPr>
        <w:pBdr>
          <w:between w:val="single" w:sz="4" w:space="1" w:color="auto"/>
        </w:pBd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color w:val="F15C00"/>
          <w:sz w:val="24"/>
          <w:szCs w:val="24"/>
        </w:rPr>
        <w:t>Tamaño del precio</w:t>
      </w:r>
      <w:r w:rsidRPr="00821909">
        <w:rPr>
          <w:rFonts w:ascii="Helvetica" w:hAnsi="Helvetica" w:cs="Helvetica"/>
          <w:color w:val="F15C00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  <w:t>p, 15px</w:t>
      </w:r>
      <w:r w:rsidR="002C3714" w:rsidRPr="00821909">
        <w:rPr>
          <w:rFonts w:ascii="Helvetica" w:hAnsi="Helvetica" w:cs="Helvetica"/>
          <w:sz w:val="24"/>
          <w:szCs w:val="24"/>
        </w:rPr>
        <w:t xml:space="preserve">, color: </w:t>
      </w:r>
      <w:r w:rsidR="002C3714" w:rsidRPr="00821909">
        <w:rPr>
          <w:rFonts w:ascii="Helvetica" w:hAnsi="Helvetica" w:cs="Helvetica"/>
          <w:color w:val="F15C00"/>
          <w:sz w:val="24"/>
          <w:szCs w:val="24"/>
        </w:rPr>
        <w:t>#F15C00</w:t>
      </w:r>
    </w:p>
    <w:p w14:paraId="3CF3F6EE" w14:textId="29C15504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color w:val="0073BB"/>
          <w:sz w:val="24"/>
          <w:szCs w:val="24"/>
        </w:rPr>
      </w:pPr>
      <w:r w:rsidRPr="00821909">
        <w:rPr>
          <w:rFonts w:ascii="Helvetica" w:hAnsi="Helvetica" w:cs="Helvetica"/>
          <w:color w:val="0070C0"/>
          <w:sz w:val="24"/>
          <w:szCs w:val="24"/>
        </w:rPr>
        <w:t>Enlace</w:t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  <w:t>a, 14px</w:t>
      </w:r>
      <w:r w:rsidR="002C3714" w:rsidRPr="00821909">
        <w:rPr>
          <w:rFonts w:ascii="Helvetica" w:hAnsi="Helvetica" w:cs="Helvetica"/>
          <w:sz w:val="24"/>
          <w:szCs w:val="24"/>
        </w:rPr>
        <w:t xml:space="preserve">, color: </w:t>
      </w:r>
      <w:r w:rsidR="002C3714" w:rsidRPr="00821909">
        <w:rPr>
          <w:rFonts w:ascii="Helvetica" w:hAnsi="Helvetica" w:cs="Helvetica"/>
          <w:color w:val="0073BB"/>
          <w:sz w:val="24"/>
          <w:szCs w:val="24"/>
        </w:rPr>
        <w:t>#0073BB</w:t>
      </w:r>
    </w:p>
    <w:p w14:paraId="78E738CA" w14:textId="47127DD1" w:rsidR="00A24A57" w:rsidRPr="00821909" w:rsidRDefault="00A24A57" w:rsidP="00A24A57">
      <w:pPr>
        <w:pBdr>
          <w:between w:val="single" w:sz="4" w:space="1" w:color="auto"/>
        </w:pBdr>
        <w:shd w:val="clear" w:color="auto" w:fill="244B6E"/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A7CFD5"/>
          <w:sz w:val="24"/>
          <w:szCs w:val="24"/>
        </w:rPr>
        <w:t xml:space="preserve">Texto </w:t>
      </w:r>
      <w:r w:rsidR="00E1340F" w:rsidRPr="00821909">
        <w:rPr>
          <w:rFonts w:ascii="Helvetica" w:hAnsi="Helvetica" w:cs="Helvetica"/>
          <w:b/>
          <w:bCs/>
          <w:color w:val="A7CFD5"/>
          <w:sz w:val="24"/>
          <w:szCs w:val="24"/>
        </w:rPr>
        <w:t>cabecera</w:t>
      </w:r>
      <w:r w:rsidRPr="00821909">
        <w:rPr>
          <w:rFonts w:ascii="Helvetica" w:hAnsi="Helvetica" w:cs="Helvetica"/>
          <w:b/>
          <w:bCs/>
          <w:color w:val="0073BB"/>
          <w:sz w:val="24"/>
          <w:szCs w:val="24"/>
        </w:rPr>
        <w:tab/>
      </w:r>
      <w:r w:rsidRPr="00821909">
        <w:rPr>
          <w:rFonts w:ascii="Helvetica" w:hAnsi="Helvetica" w:cs="Helvetica"/>
          <w:b/>
          <w:bCs/>
          <w:color w:val="0073BB"/>
          <w:sz w:val="24"/>
          <w:szCs w:val="24"/>
        </w:rPr>
        <w:tab/>
      </w:r>
      <w:r w:rsidRPr="00821909">
        <w:rPr>
          <w:rFonts w:ascii="Helvetica" w:hAnsi="Helvetica" w:cs="Helvetica"/>
          <w:b/>
          <w:bCs/>
          <w:color w:val="0073BB"/>
          <w:sz w:val="24"/>
          <w:szCs w:val="24"/>
        </w:rPr>
        <w:tab/>
      </w:r>
      <w:r w:rsidRPr="00821909">
        <w:rPr>
          <w:rFonts w:ascii="Helvetica" w:hAnsi="Helvetica" w:cs="Helvetica"/>
          <w:b/>
          <w:bCs/>
          <w:color w:val="0073BB"/>
          <w:sz w:val="24"/>
          <w:szCs w:val="24"/>
        </w:rPr>
        <w:tab/>
      </w:r>
      <w:r w:rsidRPr="00821909">
        <w:rPr>
          <w:rFonts w:ascii="Helvetica" w:hAnsi="Helvetica" w:cs="Helvetica"/>
          <w:b/>
          <w:bCs/>
          <w:color w:val="A7CFD5"/>
          <w:sz w:val="24"/>
          <w:szCs w:val="24"/>
        </w:rPr>
        <w:tab/>
        <w:t>b, 1</w:t>
      </w:r>
      <w:r w:rsidR="00F42833" w:rsidRPr="00821909">
        <w:rPr>
          <w:rFonts w:ascii="Helvetica" w:hAnsi="Helvetica" w:cs="Helvetica"/>
          <w:b/>
          <w:bCs/>
          <w:color w:val="A7CFD5"/>
          <w:sz w:val="24"/>
          <w:szCs w:val="24"/>
        </w:rPr>
        <w:t>5</w:t>
      </w:r>
      <w:r w:rsidRPr="00821909">
        <w:rPr>
          <w:rFonts w:ascii="Helvetica" w:hAnsi="Helvetica" w:cs="Helvetica"/>
          <w:b/>
          <w:bCs/>
          <w:color w:val="A7CFD5"/>
          <w:sz w:val="24"/>
          <w:szCs w:val="24"/>
        </w:rPr>
        <w:t>px, color: #A7CFD5</w:t>
      </w:r>
    </w:p>
    <w:p w14:paraId="023A6CDE" w14:textId="34427222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t>Contenido tamaño pequeño</w:t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  <w:t>p, 12px</w:t>
      </w:r>
      <w:r w:rsidR="002C3714" w:rsidRPr="00821909">
        <w:rPr>
          <w:rFonts w:ascii="Helvetica" w:hAnsi="Helvetica" w:cs="Helvetica"/>
          <w:sz w:val="24"/>
          <w:szCs w:val="24"/>
        </w:rPr>
        <w:t xml:space="preserve">, color: </w:t>
      </w:r>
      <w:r w:rsidR="002C3714" w:rsidRPr="00821909">
        <w:rPr>
          <w:rFonts w:ascii="Helvetica" w:hAnsi="Helvetica" w:cs="Helvetica"/>
          <w:color w:val="333333"/>
          <w:sz w:val="24"/>
          <w:szCs w:val="24"/>
        </w:rPr>
        <w:t>#333333</w:t>
      </w:r>
    </w:p>
    <w:p w14:paraId="529D6750" w14:textId="471C1A86" w:rsidR="00005B29" w:rsidRPr="00821909" w:rsidRDefault="00005B29" w:rsidP="00551B8F">
      <w:pPr>
        <w:pBdr>
          <w:between w:val="single" w:sz="4" w:space="1" w:color="auto"/>
        </w:pBdr>
        <w:rPr>
          <w:rFonts w:ascii="Helvetica" w:hAnsi="Helvetica" w:cs="Helvetica"/>
          <w:color w:val="999999"/>
          <w:sz w:val="24"/>
          <w:szCs w:val="24"/>
        </w:rPr>
      </w:pPr>
      <w:r w:rsidRPr="00821909">
        <w:rPr>
          <w:rFonts w:ascii="Helvetica" w:hAnsi="Helvetica" w:cs="Helvetica"/>
          <w:color w:val="808080" w:themeColor="background1" w:themeShade="80"/>
          <w:sz w:val="24"/>
          <w:szCs w:val="24"/>
        </w:rPr>
        <w:t>Contenido sutil</w:t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</w:r>
      <w:r w:rsidR="00B228E4" w:rsidRPr="00821909">
        <w:rPr>
          <w:rFonts w:ascii="Helvetica" w:hAnsi="Helvetica" w:cs="Helvetica"/>
          <w:sz w:val="24"/>
          <w:szCs w:val="24"/>
        </w:rPr>
        <w:tab/>
      </w:r>
      <w:r w:rsidR="00551B8F" w:rsidRPr="00821909">
        <w:rPr>
          <w:rFonts w:ascii="Helvetica" w:hAnsi="Helvetica" w:cs="Helvetica"/>
          <w:sz w:val="24"/>
          <w:szCs w:val="24"/>
        </w:rPr>
        <w:tab/>
        <w:t>p,14px</w:t>
      </w:r>
      <w:r w:rsidR="002C3714" w:rsidRPr="00821909">
        <w:rPr>
          <w:rFonts w:ascii="Helvetica" w:hAnsi="Helvetica" w:cs="Helvetica"/>
          <w:sz w:val="24"/>
          <w:szCs w:val="24"/>
        </w:rPr>
        <w:t xml:space="preserve">, color: </w:t>
      </w:r>
      <w:r w:rsidR="002C3714" w:rsidRPr="00821909">
        <w:rPr>
          <w:rFonts w:ascii="Helvetica" w:hAnsi="Helvetica" w:cs="Helvetica"/>
          <w:color w:val="999999"/>
          <w:sz w:val="24"/>
          <w:szCs w:val="24"/>
        </w:rPr>
        <w:t>#999999</w:t>
      </w:r>
    </w:p>
    <w:p w14:paraId="1C325AFA" w14:textId="02560CE0" w:rsidR="00C23AFA" w:rsidRPr="00821909" w:rsidRDefault="00C23AFA" w:rsidP="00C23AFA">
      <w:pPr>
        <w:pBdr>
          <w:between w:val="single" w:sz="4" w:space="1" w:color="auto"/>
        </w:pBdr>
        <w:shd w:val="clear" w:color="auto" w:fill="000000" w:themeFill="text1"/>
        <w:rPr>
          <w:rFonts w:ascii="Helvetica" w:hAnsi="Helvetica" w:cs="Helvetica"/>
          <w:color w:val="D5FDFF"/>
          <w:sz w:val="24"/>
          <w:szCs w:val="24"/>
        </w:rPr>
      </w:pPr>
      <w:r w:rsidRPr="00821909">
        <w:rPr>
          <w:rFonts w:ascii="Helvetica" w:hAnsi="Helvetica" w:cs="Helvetica"/>
          <w:color w:val="D5FDFF"/>
          <w:sz w:val="24"/>
          <w:szCs w:val="24"/>
        </w:rPr>
        <w:t>Texto pie</w:t>
      </w:r>
      <w:r w:rsidRPr="00821909">
        <w:rPr>
          <w:rFonts w:ascii="Helvetica" w:hAnsi="Helvetica" w:cs="Helvetica"/>
          <w:color w:val="D5FDFF"/>
          <w:sz w:val="24"/>
          <w:szCs w:val="24"/>
        </w:rPr>
        <w:tab/>
      </w:r>
      <w:r w:rsidRPr="00821909">
        <w:rPr>
          <w:rFonts w:ascii="Helvetica" w:hAnsi="Helvetica" w:cs="Helvetica"/>
          <w:color w:val="D5FDFF"/>
          <w:sz w:val="24"/>
          <w:szCs w:val="24"/>
        </w:rPr>
        <w:tab/>
      </w:r>
      <w:r w:rsidRPr="00821909">
        <w:rPr>
          <w:rFonts w:ascii="Helvetica" w:hAnsi="Helvetica" w:cs="Helvetica"/>
          <w:color w:val="D5FDFF"/>
          <w:sz w:val="24"/>
          <w:szCs w:val="24"/>
        </w:rPr>
        <w:tab/>
      </w:r>
      <w:r w:rsidRPr="00821909">
        <w:rPr>
          <w:rFonts w:ascii="Helvetica" w:hAnsi="Helvetica" w:cs="Helvetica"/>
          <w:color w:val="D5FDFF"/>
          <w:sz w:val="24"/>
          <w:szCs w:val="24"/>
        </w:rPr>
        <w:tab/>
      </w:r>
      <w:r w:rsidRPr="00821909">
        <w:rPr>
          <w:rFonts w:ascii="Helvetica" w:hAnsi="Helvetica" w:cs="Helvetica"/>
          <w:color w:val="D5FDFF"/>
          <w:sz w:val="24"/>
          <w:szCs w:val="24"/>
        </w:rPr>
        <w:tab/>
      </w:r>
      <w:r w:rsidRPr="00821909">
        <w:rPr>
          <w:rFonts w:ascii="Helvetica" w:hAnsi="Helvetica" w:cs="Helvetica"/>
          <w:color w:val="D5FDFF"/>
          <w:sz w:val="24"/>
          <w:szCs w:val="24"/>
        </w:rPr>
        <w:tab/>
        <w:t>p, 14, color: #D5FDFF</w:t>
      </w:r>
    </w:p>
    <w:p w14:paraId="0E499703" w14:textId="182AAAF3" w:rsidR="00005B29" w:rsidRPr="00821909" w:rsidRDefault="00005B29" w:rsidP="00005B29">
      <w:pPr>
        <w:rPr>
          <w:rFonts w:ascii="Helvetica" w:hAnsi="Helvetica" w:cs="Helvetica"/>
          <w:b/>
          <w:bCs/>
          <w:sz w:val="24"/>
          <w:szCs w:val="24"/>
        </w:rPr>
      </w:pPr>
    </w:p>
    <w:p w14:paraId="37ECEA8B" w14:textId="16EEAE2A" w:rsidR="00551B8F" w:rsidRPr="00821909" w:rsidRDefault="00551B8F">
      <w:pPr>
        <w:rPr>
          <w:rFonts w:ascii="Helvetica" w:hAnsi="Helvetica" w:cs="Helvetica"/>
          <w:b/>
          <w:bCs/>
          <w:sz w:val="24"/>
          <w:szCs w:val="24"/>
        </w:rPr>
      </w:pPr>
      <w:r w:rsidRPr="00821909">
        <w:rPr>
          <w:rFonts w:ascii="Helvetica" w:hAnsi="Helvetica" w:cs="Helvetica"/>
          <w:b/>
          <w:bCs/>
          <w:sz w:val="24"/>
          <w:szCs w:val="24"/>
        </w:rPr>
        <w:br w:type="page"/>
      </w:r>
    </w:p>
    <w:p w14:paraId="5D9C48AA" w14:textId="313D894D" w:rsidR="00551B8F" w:rsidRPr="00821909" w:rsidRDefault="00551B8F" w:rsidP="00551B8F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1" w:name="_Toc52896857"/>
      <w:r w:rsidRPr="00821909">
        <w:rPr>
          <w:rFonts w:ascii="Helvetica" w:hAnsi="Helvetica" w:cs="Helvetica"/>
        </w:rPr>
        <w:lastRenderedPageBreak/>
        <w:t>Colores</w:t>
      </w:r>
      <w:bookmarkEnd w:id="1"/>
    </w:p>
    <w:p w14:paraId="20C92358" w14:textId="3E9884CF" w:rsidR="00482EAC" w:rsidRPr="00821909" w:rsidRDefault="005215BB" w:rsidP="005215BB">
      <w:pPr>
        <w:pStyle w:val="Ttulo2"/>
        <w:numPr>
          <w:ilvl w:val="1"/>
          <w:numId w:val="10"/>
        </w:numPr>
        <w:rPr>
          <w:rFonts w:ascii="Helvetica" w:hAnsi="Helvetica" w:cs="Helvetica"/>
        </w:rPr>
      </w:pPr>
      <w:bookmarkStart w:id="2" w:name="_Toc52896858"/>
      <w:r w:rsidRPr="00821909">
        <w:rPr>
          <w:rFonts w:ascii="Helvetica" w:hAnsi="Helvetica" w:cs="Helvetica"/>
        </w:rPr>
        <w:t>Paleta de colores principales</w:t>
      </w:r>
      <w:bookmarkEnd w:id="2"/>
    </w:p>
    <w:p w14:paraId="5DDE7775" w14:textId="408CA9DF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492F75" wp14:editId="3A845C4C">
                <wp:simplePos x="0" y="0"/>
                <wp:positionH relativeFrom="column">
                  <wp:posOffset>946785</wp:posOffset>
                </wp:positionH>
                <wp:positionV relativeFrom="paragraph">
                  <wp:posOffset>20158</wp:posOffset>
                </wp:positionV>
                <wp:extent cx="1711842" cy="170121"/>
                <wp:effectExtent l="0" t="0" r="22225" b="20955"/>
                <wp:wrapSquare wrapText="bothSides"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170121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387D4" id="Rectángulo 27" o:spid="_x0000_s1026" style="position:absolute;margin-left:74.55pt;margin-top:1.6pt;width:134.8pt;height:1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" fillcolor="#e6d9af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#E6D9AF: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7C5B5A18" w14:textId="191AFF24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0CBB77" wp14:editId="15478DA4">
                <wp:simplePos x="0" y="0"/>
                <wp:positionH relativeFrom="column">
                  <wp:posOffset>926465</wp:posOffset>
                </wp:positionH>
                <wp:positionV relativeFrom="paragraph">
                  <wp:posOffset>9525</wp:posOffset>
                </wp:positionV>
                <wp:extent cx="1711325" cy="169545"/>
                <wp:effectExtent l="0" t="0" r="22225" b="20955"/>
                <wp:wrapSquare wrapText="bothSides"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A7CFD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D7918" id="Rectángulo 32" o:spid="_x0000_s1026" style="position:absolute;margin-left:72.95pt;margin-top:.75pt;width:134.75pt;height:1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" fillcolor="#a7cfd5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#A7CFD5: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545CFB51" w14:textId="08E6A177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20161F" wp14:editId="31ACA56D">
                <wp:simplePos x="0" y="0"/>
                <wp:positionH relativeFrom="column">
                  <wp:posOffset>905200</wp:posOffset>
                </wp:positionH>
                <wp:positionV relativeFrom="paragraph">
                  <wp:posOffset>10396</wp:posOffset>
                </wp:positionV>
                <wp:extent cx="1711325" cy="169545"/>
                <wp:effectExtent l="0" t="0" r="22225" b="20955"/>
                <wp:wrapSquare wrapText="bothSides"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61C6D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A2379" id="Rectángulo 33" o:spid="_x0000_s1026" style="position:absolute;margin-left:71.3pt;margin-top:.8pt;width:134.75pt;height:1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" fillcolor="#61c6d7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#61C6D7: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1452C1BC" w14:textId="3424E99F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70EA86" wp14:editId="01A9E6F1">
                <wp:simplePos x="0" y="0"/>
                <wp:positionH relativeFrom="column">
                  <wp:posOffset>904875</wp:posOffset>
                </wp:positionH>
                <wp:positionV relativeFrom="paragraph">
                  <wp:posOffset>10603</wp:posOffset>
                </wp:positionV>
                <wp:extent cx="1711325" cy="169545"/>
                <wp:effectExtent l="0" t="0" r="22225" b="20955"/>
                <wp:wrapSquare wrapText="bothSides"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C22A1" id="Rectángulo 34" o:spid="_x0000_s1026" style="position:absolute;margin-left:71.25pt;margin-top:.85pt;width:134.75pt;height:1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" fillcolor="#32aabd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#32AABD: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47690D65" w14:textId="072338D4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2F52CB" wp14:editId="1A6F17B7">
                <wp:simplePos x="0" y="0"/>
                <wp:positionH relativeFrom="column">
                  <wp:posOffset>904875</wp:posOffset>
                </wp:positionH>
                <wp:positionV relativeFrom="paragraph">
                  <wp:posOffset>11400</wp:posOffset>
                </wp:positionV>
                <wp:extent cx="1711325" cy="169545"/>
                <wp:effectExtent l="0" t="0" r="22225" b="20955"/>
                <wp:wrapSquare wrapText="bothSides"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3974AC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71B2A" id="Rectángulo 35" o:spid="_x0000_s1026" style="position:absolute;margin-left:71.25pt;margin-top:.9pt;width:134.75pt;height:1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" fillcolor="#3974ac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#3974AC: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4FD876EB" w14:textId="77777777" w:rsidR="005215BB" w:rsidRPr="00821909" w:rsidRDefault="005215BB" w:rsidP="00482EAC">
      <w:pPr>
        <w:rPr>
          <w:rFonts w:ascii="Helvetica" w:hAnsi="Helvetica" w:cs="Helvetica"/>
          <w:sz w:val="24"/>
          <w:szCs w:val="24"/>
        </w:rPr>
      </w:pPr>
    </w:p>
    <w:p w14:paraId="78160653" w14:textId="559639E7" w:rsidR="00551B8F" w:rsidRPr="00821909" w:rsidRDefault="00551B8F" w:rsidP="005215BB">
      <w:pPr>
        <w:pStyle w:val="Ttulo2"/>
        <w:numPr>
          <w:ilvl w:val="1"/>
          <w:numId w:val="10"/>
        </w:numPr>
        <w:rPr>
          <w:rFonts w:ascii="Helvetica" w:hAnsi="Helvetica" w:cs="Helvetica"/>
        </w:rPr>
      </w:pPr>
      <w:bookmarkStart w:id="3" w:name="_Toc52896859"/>
      <w:r w:rsidRPr="00821909">
        <w:rPr>
          <w:rFonts w:ascii="Helvetica" w:hAnsi="Helvetica" w:cs="Helvetica"/>
        </w:rPr>
        <w:t>Colores redes sociales</w:t>
      </w:r>
      <w:bookmarkEnd w:id="3"/>
    </w:p>
    <w:p w14:paraId="3FDBF8F1" w14:textId="6E265CD1" w:rsidR="00551B8F" w:rsidRPr="00821909" w:rsidRDefault="00551B8F" w:rsidP="00B73244">
      <w:pPr>
        <w:spacing w:after="0"/>
        <w:rPr>
          <w:rFonts w:ascii="Helvetica" w:hAnsi="Helvetica" w:cs="Helvetica"/>
          <w:b/>
          <w:bCs/>
          <w:color w:val="4C66A4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4C66A4"/>
          <w:sz w:val="24"/>
          <w:szCs w:val="24"/>
        </w:rPr>
        <w:t>Facebook: #4</w:t>
      </w:r>
      <w:r w:rsidR="00852D20" w:rsidRPr="00821909">
        <w:rPr>
          <w:rFonts w:ascii="Helvetica" w:hAnsi="Helvetica" w:cs="Helvetica"/>
          <w:b/>
          <w:bCs/>
          <w:color w:val="4C66A4"/>
          <w:sz w:val="24"/>
          <w:szCs w:val="24"/>
        </w:rPr>
        <w:t>C</w:t>
      </w:r>
      <w:r w:rsidRPr="00821909">
        <w:rPr>
          <w:rFonts w:ascii="Helvetica" w:hAnsi="Helvetica" w:cs="Helvetica"/>
          <w:b/>
          <w:bCs/>
          <w:color w:val="4C66A4"/>
          <w:sz w:val="24"/>
          <w:szCs w:val="24"/>
        </w:rPr>
        <w:t>66</w:t>
      </w:r>
      <w:r w:rsidR="00852D20" w:rsidRPr="00821909">
        <w:rPr>
          <w:rFonts w:ascii="Helvetica" w:hAnsi="Helvetica" w:cs="Helvetica"/>
          <w:b/>
          <w:bCs/>
          <w:color w:val="4C66A4"/>
          <w:sz w:val="24"/>
          <w:szCs w:val="24"/>
        </w:rPr>
        <w:t>A</w:t>
      </w:r>
      <w:r w:rsidRPr="00821909">
        <w:rPr>
          <w:rFonts w:ascii="Helvetica" w:hAnsi="Helvetica" w:cs="Helvetica"/>
          <w:b/>
          <w:bCs/>
          <w:color w:val="4C66A4"/>
          <w:sz w:val="24"/>
          <w:szCs w:val="24"/>
        </w:rPr>
        <w:t>4</w:t>
      </w:r>
    </w:p>
    <w:p w14:paraId="11646414" w14:textId="7BAA36A9" w:rsidR="00551B8F" w:rsidRPr="00821909" w:rsidRDefault="00852D20" w:rsidP="00B73244">
      <w:pPr>
        <w:spacing w:after="0"/>
        <w:rPr>
          <w:rFonts w:ascii="Helvetica" w:hAnsi="Helvetica" w:cs="Helvetica"/>
          <w:b/>
          <w:bCs/>
          <w:color w:val="DD4B39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DD4B39"/>
          <w:sz w:val="24"/>
          <w:szCs w:val="24"/>
        </w:rPr>
        <w:t>Google-Plus: #DD4B39</w:t>
      </w:r>
    </w:p>
    <w:p w14:paraId="15B82359" w14:textId="0A228AFC" w:rsidR="00852D20" w:rsidRPr="00821909" w:rsidRDefault="00852D20" w:rsidP="00B73244">
      <w:pPr>
        <w:spacing w:after="0"/>
        <w:rPr>
          <w:rFonts w:ascii="Helvetica" w:hAnsi="Helvetica" w:cs="Helvetica"/>
          <w:b/>
          <w:bCs/>
          <w:color w:val="CB2027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CB2027"/>
          <w:sz w:val="24"/>
          <w:szCs w:val="24"/>
        </w:rPr>
        <w:t>Pinterest: #CB2027</w:t>
      </w:r>
    </w:p>
    <w:p w14:paraId="1D6548A0" w14:textId="2820088D" w:rsidR="00852D20" w:rsidRPr="00821909" w:rsidRDefault="00852D20" w:rsidP="00B73244">
      <w:pPr>
        <w:spacing w:after="0"/>
        <w:rPr>
          <w:rFonts w:ascii="Helvetica" w:hAnsi="Helvetica" w:cs="Helvetica"/>
          <w:b/>
          <w:bCs/>
          <w:color w:val="2FC2EF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2FC2EF"/>
          <w:sz w:val="24"/>
          <w:szCs w:val="24"/>
        </w:rPr>
        <w:t>Twitter: #2FC2EF</w:t>
      </w:r>
    </w:p>
    <w:p w14:paraId="6FF4CEAE" w14:textId="77777777" w:rsidR="00B73244" w:rsidRPr="00821909" w:rsidRDefault="00B73244" w:rsidP="00B73244">
      <w:pPr>
        <w:spacing w:after="0"/>
        <w:rPr>
          <w:rFonts w:ascii="Helvetica" w:hAnsi="Helvetica" w:cs="Helvetica"/>
          <w:b/>
          <w:bCs/>
          <w:color w:val="2FC2EF"/>
          <w:sz w:val="24"/>
          <w:szCs w:val="24"/>
        </w:rPr>
      </w:pPr>
    </w:p>
    <w:p w14:paraId="3F6ADFB6" w14:textId="77AE2CFA" w:rsidR="00002011" w:rsidRPr="00821909" w:rsidRDefault="00002011" w:rsidP="005215BB">
      <w:pPr>
        <w:pStyle w:val="Ttulo2"/>
        <w:numPr>
          <w:ilvl w:val="1"/>
          <w:numId w:val="10"/>
        </w:numPr>
        <w:rPr>
          <w:rFonts w:ascii="Helvetica" w:hAnsi="Helvetica" w:cs="Helvetica"/>
        </w:rPr>
      </w:pPr>
      <w:bookmarkStart w:id="4" w:name="_Toc52896860"/>
      <w:r w:rsidRPr="00821909">
        <w:rPr>
          <w:rFonts w:ascii="Helvetica" w:hAnsi="Helvetica" w:cs="Helvetica"/>
        </w:rPr>
        <w:t>Colores de iconos</w:t>
      </w:r>
      <w:bookmarkEnd w:id="4"/>
    </w:p>
    <w:p w14:paraId="3F51C7CD" w14:textId="26D88FD9" w:rsidR="00002011" w:rsidRPr="00821909" w:rsidRDefault="005F1C3E" w:rsidP="00551B8F">
      <w:pPr>
        <w:rPr>
          <w:rFonts w:ascii="Helvetica" w:hAnsi="Helvetica" w:cs="Helvetica"/>
          <w:b/>
          <w:bCs/>
          <w:color w:val="CCCCCC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000000" w:themeColor="text1"/>
          <w:sz w:val="24"/>
          <w:szCs w:val="24"/>
        </w:rPr>
        <w:t>Iconos que no son redes sociales</w:t>
      </w:r>
      <w:r w:rsidR="00002011" w:rsidRPr="00821909">
        <w:rPr>
          <w:rFonts w:ascii="Helvetica" w:hAnsi="Helvetica" w:cs="Helvetica"/>
          <w:b/>
          <w:bCs/>
          <w:color w:val="CCCCCC"/>
          <w:sz w:val="24"/>
          <w:szCs w:val="24"/>
        </w:rPr>
        <w:t xml:space="preserve">: </w:t>
      </w:r>
      <w:r w:rsidR="00002011" w:rsidRPr="00821909">
        <w:rPr>
          <w:rFonts w:ascii="Helvetica" w:hAnsi="Helvetica" w:cs="Helvetica"/>
          <w:b/>
          <w:bCs/>
          <w:color w:val="6F6F6F"/>
          <w:sz w:val="24"/>
          <w:szCs w:val="24"/>
        </w:rPr>
        <w:t>#6F6F6F</w:t>
      </w:r>
    </w:p>
    <w:p w14:paraId="0DBDA0A0" w14:textId="3EC7CA74" w:rsidR="00852D20" w:rsidRPr="00821909" w:rsidRDefault="00852D20" w:rsidP="00551B8F">
      <w:pPr>
        <w:rPr>
          <w:rFonts w:ascii="Helvetica" w:hAnsi="Helvetica" w:cs="Helvetica"/>
          <w:b/>
          <w:bCs/>
          <w:color w:val="2FC2EF"/>
          <w:sz w:val="24"/>
          <w:szCs w:val="24"/>
        </w:rPr>
      </w:pPr>
    </w:p>
    <w:p w14:paraId="0A4EC6D9" w14:textId="33298BCF" w:rsidR="00852D20" w:rsidRPr="00821909" w:rsidRDefault="00852D20" w:rsidP="005215BB">
      <w:pPr>
        <w:pStyle w:val="Ttulo2"/>
        <w:numPr>
          <w:ilvl w:val="1"/>
          <w:numId w:val="10"/>
        </w:numPr>
        <w:rPr>
          <w:rFonts w:ascii="Helvetica" w:hAnsi="Helvetica" w:cs="Helvetica"/>
        </w:rPr>
      </w:pPr>
      <w:bookmarkStart w:id="5" w:name="_Toc52896861"/>
      <w:r w:rsidRPr="00821909">
        <w:rPr>
          <w:rFonts w:ascii="Helvetica" w:hAnsi="Helvetica" w:cs="Helvetica"/>
        </w:rPr>
        <w:t>Colores de texto</w:t>
      </w:r>
      <w:bookmarkEnd w:id="5"/>
    </w:p>
    <w:p w14:paraId="34776CD0" w14:textId="7E6D1CFC" w:rsidR="001D4564" w:rsidRPr="00821909" w:rsidRDefault="001D4564" w:rsidP="001D4564">
      <w:pPr>
        <w:spacing w:after="0"/>
        <w:rPr>
          <w:rFonts w:ascii="Helvetica" w:hAnsi="Helvetica" w:cs="Helvetica"/>
          <w:b/>
          <w:bCs/>
          <w:color w:val="333333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Encabezado Nivel 1 y 4: #333333</w:t>
      </w:r>
    </w:p>
    <w:p w14:paraId="355FFE10" w14:textId="6D99D64E" w:rsidR="001D4564" w:rsidRPr="00821909" w:rsidRDefault="001D4564" w:rsidP="001D4564">
      <w:pPr>
        <w:spacing w:after="0"/>
        <w:rPr>
          <w:rFonts w:ascii="Helvetica" w:hAnsi="Helvetica" w:cs="Helvetica"/>
          <w:b/>
          <w:bCs/>
          <w:color w:val="3974AC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974AC"/>
          <w:sz w:val="24"/>
          <w:szCs w:val="24"/>
        </w:rPr>
        <w:t xml:space="preserve">Encabezado Nivel 2 y 3: </w:t>
      </w:r>
      <w:r w:rsidR="006D1DCC" w:rsidRPr="00821909">
        <w:rPr>
          <w:rFonts w:ascii="Helvetica" w:hAnsi="Helvetica" w:cs="Helvetica"/>
          <w:b/>
          <w:bCs/>
          <w:color w:val="3974AC"/>
          <w:sz w:val="24"/>
          <w:szCs w:val="24"/>
        </w:rPr>
        <w:t>#3974AC</w:t>
      </w:r>
    </w:p>
    <w:p w14:paraId="051F1AFB" w14:textId="1DD239B7" w:rsidR="001D4564" w:rsidRPr="00821909" w:rsidRDefault="001D4564" w:rsidP="001D4564">
      <w:pPr>
        <w:spacing w:after="0"/>
        <w:rPr>
          <w:rFonts w:ascii="Helvetica" w:hAnsi="Helvetica" w:cs="Helvetica"/>
          <w:b/>
          <w:bCs/>
          <w:color w:val="333333"/>
          <w:sz w:val="24"/>
          <w:szCs w:val="24"/>
        </w:rPr>
      </w:pPr>
      <w:r w:rsidRPr="00821909">
        <w:rPr>
          <w:rFonts w:ascii="Helvetica" w:hAnsi="Helvetica" w:cs="Helvetica"/>
          <w:b/>
          <w:bCs/>
          <w:color w:val="333333"/>
          <w:sz w:val="24"/>
          <w:szCs w:val="24"/>
        </w:rPr>
        <w:t>Encabezado Nivel 2 y 3 / Alternativos: #333333</w:t>
      </w:r>
    </w:p>
    <w:p w14:paraId="6FA6B451" w14:textId="16CA9A8C" w:rsidR="00852D20" w:rsidRPr="00821909" w:rsidRDefault="00852D20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color w:val="333333"/>
        </w:rPr>
      </w:pPr>
      <w:r w:rsidRPr="00821909">
        <w:rPr>
          <w:rFonts w:ascii="Helvetica" w:hAnsi="Helvetica" w:cs="Helvetica"/>
          <w:b/>
          <w:bCs/>
          <w:color w:val="333333"/>
          <w:bdr w:val="none" w:sz="0" w:space="0" w:color="auto" w:frame="1"/>
        </w:rPr>
        <w:t>texto-normal</w:t>
      </w:r>
      <w:r w:rsidRPr="00821909">
        <w:rPr>
          <w:rFonts w:ascii="Helvetica" w:hAnsi="Helvetica" w:cs="Helvetica"/>
          <w:color w:val="333333"/>
        </w:rPr>
        <w:t> #333333</w:t>
      </w:r>
    </w:p>
    <w:p w14:paraId="589A0AD6" w14:textId="60ED9256" w:rsidR="009B22C7" w:rsidRPr="00821909" w:rsidRDefault="009B22C7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b/>
          <w:bCs/>
          <w:color w:val="23394B"/>
        </w:rPr>
      </w:pPr>
      <w:r w:rsidRPr="00821909">
        <w:rPr>
          <w:rFonts w:ascii="Helvetica" w:hAnsi="Helvetica" w:cs="Helvetica"/>
          <w:b/>
          <w:bCs/>
          <w:color w:val="23394B"/>
        </w:rPr>
        <w:t>Elemento de navegación no seleccionado: #23394B</w:t>
      </w:r>
    </w:p>
    <w:p w14:paraId="229441D8" w14:textId="32595B03" w:rsidR="00E67E93" w:rsidRPr="00821909" w:rsidRDefault="00E67E93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b/>
          <w:bCs/>
          <w:color w:val="32AABD"/>
        </w:rPr>
      </w:pPr>
      <w:r w:rsidRPr="00821909">
        <w:rPr>
          <w:rFonts w:ascii="Helvetica" w:hAnsi="Helvetica" w:cs="Helvetica"/>
          <w:b/>
          <w:bCs/>
          <w:color w:val="32AABD"/>
        </w:rPr>
        <w:t>Elemento de navegación seleccionado: #</w:t>
      </w:r>
      <w:r w:rsidR="00E72D61" w:rsidRPr="00821909">
        <w:rPr>
          <w:rFonts w:ascii="Helvetica" w:hAnsi="Helvetica" w:cs="Helvetica"/>
          <w:color w:val="32AABD"/>
        </w:rPr>
        <w:t>32AABD</w:t>
      </w:r>
    </w:p>
    <w:p w14:paraId="34ECF7EE" w14:textId="66F66B70" w:rsidR="00852D20" w:rsidRPr="00821909" w:rsidRDefault="00852D20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color w:val="999999"/>
        </w:rPr>
      </w:pPr>
      <w:r w:rsidRPr="00821909">
        <w:rPr>
          <w:rFonts w:ascii="Helvetica" w:hAnsi="Helvetica" w:cs="Helvetica"/>
          <w:b/>
          <w:bCs/>
          <w:color w:val="999999"/>
          <w:bdr w:val="none" w:sz="0" w:space="0" w:color="auto" w:frame="1"/>
        </w:rPr>
        <w:t>texto-sutil</w:t>
      </w:r>
      <w:r w:rsidRPr="00821909">
        <w:rPr>
          <w:rFonts w:ascii="Helvetica" w:hAnsi="Helvetica" w:cs="Helvetica"/>
          <w:color w:val="999999"/>
        </w:rPr>
        <w:t> #999999</w:t>
      </w:r>
    </w:p>
    <w:p w14:paraId="7A03CFC5" w14:textId="4ED7CEFB" w:rsidR="00852D20" w:rsidRPr="00821909" w:rsidRDefault="00852D20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color w:val="D32323"/>
        </w:rPr>
      </w:pPr>
      <w:r w:rsidRPr="00821909">
        <w:rPr>
          <w:rFonts w:ascii="Helvetica" w:hAnsi="Helvetica" w:cs="Helvetica"/>
          <w:b/>
          <w:bCs/>
          <w:color w:val="D32323"/>
          <w:bdr w:val="none" w:sz="0" w:space="0" w:color="auto" w:frame="1"/>
        </w:rPr>
        <w:t>texto-error</w:t>
      </w:r>
      <w:r w:rsidRPr="00821909">
        <w:rPr>
          <w:rFonts w:ascii="Helvetica" w:hAnsi="Helvetica" w:cs="Helvetica"/>
          <w:color w:val="D32323"/>
        </w:rPr>
        <w:t xml:space="preserve"> # </w:t>
      </w:r>
      <w:r w:rsidR="00C630CB" w:rsidRPr="00821909">
        <w:rPr>
          <w:rFonts w:ascii="Helvetica" w:hAnsi="Helvetica" w:cs="Helvetica"/>
          <w:color w:val="D32323"/>
        </w:rPr>
        <w:t>D</w:t>
      </w:r>
      <w:r w:rsidRPr="00821909">
        <w:rPr>
          <w:rFonts w:ascii="Helvetica" w:hAnsi="Helvetica" w:cs="Helvetica"/>
          <w:color w:val="D32323"/>
        </w:rPr>
        <w:t>32323</w:t>
      </w:r>
    </w:p>
    <w:p w14:paraId="7F46AAC2" w14:textId="0CCDC881" w:rsidR="00852D20" w:rsidRPr="00821909" w:rsidRDefault="00401B1F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color w:val="F15C00"/>
        </w:rPr>
      </w:pPr>
      <w:r w:rsidRPr="00821909">
        <w:rPr>
          <w:rFonts w:ascii="Helvetica" w:hAnsi="Helvetica" w:cs="Helvetica"/>
          <w:b/>
          <w:bCs/>
          <w:color w:val="F15C00"/>
          <w:bdr w:val="none" w:sz="0" w:space="0" w:color="auto" w:frame="1"/>
        </w:rPr>
        <w:t>Precio</w:t>
      </w:r>
      <w:r w:rsidR="00852D20" w:rsidRPr="00821909">
        <w:rPr>
          <w:rFonts w:ascii="Helvetica" w:hAnsi="Helvetica" w:cs="Helvetica"/>
          <w:color w:val="F15C00"/>
        </w:rPr>
        <w:t> #</w:t>
      </w:r>
      <w:r w:rsidR="00C630CB" w:rsidRPr="00821909">
        <w:rPr>
          <w:rFonts w:ascii="Helvetica" w:hAnsi="Helvetica" w:cs="Helvetica"/>
          <w:color w:val="F15C00"/>
        </w:rPr>
        <w:t>F</w:t>
      </w:r>
      <w:r w:rsidR="00852D20" w:rsidRPr="00821909">
        <w:rPr>
          <w:rFonts w:ascii="Helvetica" w:hAnsi="Helvetica" w:cs="Helvetica"/>
          <w:color w:val="F15C00"/>
        </w:rPr>
        <w:t>15</w:t>
      </w:r>
      <w:r w:rsidR="00C630CB" w:rsidRPr="00821909">
        <w:rPr>
          <w:rFonts w:ascii="Helvetica" w:hAnsi="Helvetica" w:cs="Helvetica"/>
          <w:color w:val="F15C00"/>
        </w:rPr>
        <w:t>C</w:t>
      </w:r>
      <w:r w:rsidR="00852D20" w:rsidRPr="00821909">
        <w:rPr>
          <w:rFonts w:ascii="Helvetica" w:hAnsi="Helvetica" w:cs="Helvetica"/>
          <w:color w:val="F15C00"/>
        </w:rPr>
        <w:t>00</w:t>
      </w:r>
    </w:p>
    <w:p w14:paraId="24C60F3D" w14:textId="044F10B3" w:rsidR="00852D20" w:rsidRPr="00821909" w:rsidRDefault="00852D20" w:rsidP="001D4564">
      <w:pPr>
        <w:pStyle w:val="NormalWeb"/>
        <w:shd w:val="clear" w:color="auto" w:fill="FFFFFF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color w:val="61C6D7"/>
        </w:rPr>
      </w:pPr>
      <w:r w:rsidRPr="00821909">
        <w:rPr>
          <w:rFonts w:ascii="Helvetica" w:hAnsi="Helvetica" w:cs="Helvetica"/>
          <w:b/>
          <w:bCs/>
          <w:color w:val="61C6D7"/>
          <w:bdr w:val="none" w:sz="0" w:space="0" w:color="auto" w:frame="1"/>
        </w:rPr>
        <w:t>enlace-color</w:t>
      </w:r>
      <w:r w:rsidRPr="00821909">
        <w:rPr>
          <w:rFonts w:ascii="Helvetica" w:hAnsi="Helvetica" w:cs="Helvetica"/>
          <w:color w:val="61C6D7"/>
        </w:rPr>
        <w:t> #</w:t>
      </w:r>
      <w:r w:rsidR="00EC17FB" w:rsidRPr="00821909">
        <w:rPr>
          <w:rFonts w:ascii="Helvetica" w:hAnsi="Helvetica" w:cs="Helvetica"/>
          <w:color w:val="61C6D7"/>
        </w:rPr>
        <w:t>61C6D7</w:t>
      </w:r>
    </w:p>
    <w:p w14:paraId="684043B2" w14:textId="644E8F40" w:rsidR="00A00344" w:rsidRPr="00821909" w:rsidRDefault="00A00344" w:rsidP="00A00344">
      <w:pPr>
        <w:pStyle w:val="NormalWeb"/>
        <w:shd w:val="clear" w:color="auto" w:fill="244B6E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b/>
          <w:bCs/>
          <w:color w:val="A7CFD5"/>
        </w:rPr>
      </w:pPr>
      <w:r w:rsidRPr="00821909">
        <w:rPr>
          <w:rFonts w:ascii="Helvetica" w:hAnsi="Helvetica" w:cs="Helvetica"/>
          <w:b/>
          <w:bCs/>
          <w:color w:val="A7CFD5"/>
        </w:rPr>
        <w:t>Texto-</w:t>
      </w:r>
      <w:r w:rsidR="00146FA9" w:rsidRPr="00821909">
        <w:rPr>
          <w:rFonts w:ascii="Helvetica" w:hAnsi="Helvetica" w:cs="Helvetica"/>
          <w:b/>
          <w:bCs/>
          <w:color w:val="A7CFD5"/>
        </w:rPr>
        <w:t>Cabecera</w:t>
      </w:r>
      <w:r w:rsidRPr="00821909">
        <w:rPr>
          <w:rFonts w:ascii="Helvetica" w:hAnsi="Helvetica" w:cs="Helvetica"/>
          <w:b/>
          <w:bCs/>
          <w:color w:val="A7CFD5"/>
        </w:rPr>
        <w:t>: # A7CFD5</w:t>
      </w:r>
    </w:p>
    <w:p w14:paraId="18C264B4" w14:textId="23C35B94" w:rsidR="001E0397" w:rsidRPr="00821909" w:rsidRDefault="001E0397" w:rsidP="001E0397">
      <w:pPr>
        <w:pStyle w:val="NormalWeb"/>
        <w:shd w:val="clear" w:color="auto" w:fill="32AABD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b/>
          <w:bCs/>
          <w:color w:val="D9D9D9" w:themeColor="background1" w:themeShade="D9"/>
        </w:rPr>
      </w:pPr>
      <w:r w:rsidRPr="00821909">
        <w:rPr>
          <w:rFonts w:ascii="Helvetica" w:hAnsi="Helvetica" w:cs="Helvetica"/>
          <w:b/>
          <w:bCs/>
          <w:color w:val="D9D9D9" w:themeColor="background1" w:themeShade="D9"/>
        </w:rPr>
        <w:t>Texto dentro de Botón: #808080</w:t>
      </w:r>
    </w:p>
    <w:p w14:paraId="001AC0B0" w14:textId="77777777" w:rsidR="001E0397" w:rsidRPr="00821909" w:rsidRDefault="00A30286" w:rsidP="001E0397">
      <w:pPr>
        <w:pStyle w:val="NormalWeb"/>
        <w:shd w:val="clear" w:color="auto" w:fill="0A0036"/>
        <w:spacing w:before="0" w:beforeAutospacing="0" w:after="0" w:afterAutospacing="0" w:line="308" w:lineRule="atLeast"/>
        <w:textAlignment w:val="baseline"/>
        <w:rPr>
          <w:rFonts w:ascii="Helvetica" w:hAnsi="Helvetica" w:cs="Helvetica"/>
          <w:b/>
          <w:bCs/>
          <w:color w:val="D5FDFF"/>
        </w:rPr>
      </w:pPr>
      <w:r w:rsidRPr="00821909">
        <w:rPr>
          <w:rFonts w:ascii="Helvetica" w:hAnsi="Helvetica" w:cs="Helvetica"/>
          <w:b/>
          <w:bCs/>
          <w:color w:val="D5FDFF"/>
        </w:rPr>
        <w:t xml:space="preserve">Texto-Pie: </w:t>
      </w:r>
      <w:bookmarkStart w:id="6" w:name="_Hlk52736460"/>
      <w:r w:rsidRPr="00821909">
        <w:rPr>
          <w:rFonts w:ascii="Helvetica" w:hAnsi="Helvetica" w:cs="Helvetica"/>
          <w:b/>
          <w:bCs/>
          <w:color w:val="D5FDFF"/>
        </w:rPr>
        <w:t>#D5FDFF</w:t>
      </w:r>
      <w:bookmarkEnd w:id="6"/>
    </w:p>
    <w:p w14:paraId="117BD513" w14:textId="1ED36520" w:rsidR="001E0397" w:rsidRPr="00821909" w:rsidRDefault="001E0397" w:rsidP="001E0397">
      <w:pPr>
        <w:rPr>
          <w:rFonts w:ascii="Helvetica" w:hAnsi="Helvetica" w:cs="Helvetica"/>
        </w:rPr>
      </w:pPr>
    </w:p>
    <w:p w14:paraId="2EDB3845" w14:textId="2B0A7906" w:rsidR="001E0397" w:rsidRPr="00821909" w:rsidRDefault="001E0397" w:rsidP="001E0397">
      <w:pPr>
        <w:rPr>
          <w:rFonts w:ascii="Helvetica" w:hAnsi="Helvetica" w:cs="Helvetica"/>
        </w:rPr>
      </w:pPr>
    </w:p>
    <w:p w14:paraId="4BD1995F" w14:textId="42F5A236" w:rsidR="001E0397" w:rsidRPr="00821909" w:rsidRDefault="001E0397" w:rsidP="001E0397">
      <w:pPr>
        <w:rPr>
          <w:rFonts w:ascii="Helvetica" w:hAnsi="Helvetica" w:cs="Helvetica"/>
        </w:rPr>
      </w:pPr>
    </w:p>
    <w:p w14:paraId="645CBD25" w14:textId="77777777" w:rsidR="001E0397" w:rsidRPr="00821909" w:rsidRDefault="001E0397" w:rsidP="001E0397">
      <w:pPr>
        <w:rPr>
          <w:rFonts w:ascii="Helvetica" w:hAnsi="Helvetica" w:cs="Helvetica"/>
        </w:rPr>
      </w:pPr>
    </w:p>
    <w:p w14:paraId="1D150F0F" w14:textId="1B045D4B" w:rsidR="00852D20" w:rsidRPr="00821909" w:rsidRDefault="00852D20" w:rsidP="005215BB">
      <w:pPr>
        <w:pStyle w:val="Ttulo2"/>
        <w:numPr>
          <w:ilvl w:val="1"/>
          <w:numId w:val="10"/>
        </w:numPr>
        <w:rPr>
          <w:rFonts w:ascii="Helvetica" w:hAnsi="Helvetica" w:cs="Helvetica"/>
        </w:rPr>
      </w:pPr>
      <w:bookmarkStart w:id="7" w:name="_Toc52896862"/>
      <w:r w:rsidRPr="00821909">
        <w:rPr>
          <w:rFonts w:ascii="Helvetica" w:hAnsi="Helvetica" w:cs="Helvetica"/>
        </w:rPr>
        <w:lastRenderedPageBreak/>
        <w:t>Colores de fondos y bordes</w:t>
      </w:r>
      <w:bookmarkEnd w:id="7"/>
    </w:p>
    <w:p w14:paraId="4CDF7E55" w14:textId="77777777" w:rsidR="00EC2E94" w:rsidRPr="00821909" w:rsidRDefault="00852D20" w:rsidP="00551B8F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B95F54" wp14:editId="3094433D">
                <wp:simplePos x="0" y="0"/>
                <wp:positionH relativeFrom="column">
                  <wp:posOffset>2651479</wp:posOffset>
                </wp:positionH>
                <wp:positionV relativeFrom="paragraph">
                  <wp:posOffset>13497</wp:posOffset>
                </wp:positionV>
                <wp:extent cx="1711842" cy="170121"/>
                <wp:effectExtent l="0" t="0" r="22225" b="20955"/>
                <wp:wrapSquare wrapText="bothSides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170121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668F2" id="Rectángulo 10" o:spid="_x0000_s1026" style="position:absolute;margin-left:208.8pt;margin-top:1.05pt;width:134.8pt;height:1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" fillcolor="#f5f5f5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Color de fondo: #F5F5F5</w:t>
      </w:r>
      <w:r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73021010" w14:textId="23B3AE0F" w:rsidR="00852D20" w:rsidRPr="00821909" w:rsidRDefault="00EC2E94" w:rsidP="00551B8F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b/>
          <w:bCs/>
          <w:noProof/>
          <w:color w:val="244B6E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1B68D5" wp14:editId="08D13F0C">
                <wp:simplePos x="0" y="0"/>
                <wp:positionH relativeFrom="column">
                  <wp:posOffset>2651479</wp:posOffset>
                </wp:positionH>
                <wp:positionV relativeFrom="paragraph">
                  <wp:posOffset>13497</wp:posOffset>
                </wp:positionV>
                <wp:extent cx="1711842" cy="170121"/>
                <wp:effectExtent l="0" t="0" r="22225" b="20955"/>
                <wp:wrapSquare wrapText="bothSides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170121"/>
                        </a:xfrm>
                        <a:prstGeom prst="rect">
                          <a:avLst/>
                        </a:prstGeom>
                        <a:solidFill>
                          <a:srgbClr val="244B6E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122E7" id="Rectángulo 41" o:spid="_x0000_s1026" style="position:absolute;margin-left:208.8pt;margin-top:1.05pt;width:134.8pt;height:1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" fillcolor="#244b6e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b/>
          <w:bCs/>
          <w:color w:val="244B6E"/>
          <w:sz w:val="24"/>
          <w:szCs w:val="24"/>
        </w:rPr>
        <w:t xml:space="preserve">Color de fondo cabecera: </w:t>
      </w:r>
      <w:r w:rsidR="008E08EB" w:rsidRPr="00821909">
        <w:rPr>
          <w:rFonts w:ascii="Helvetica" w:hAnsi="Helvetica" w:cs="Helvetica"/>
          <w:b/>
          <w:bCs/>
          <w:color w:val="244B6E"/>
          <w:sz w:val="24"/>
          <w:szCs w:val="24"/>
        </w:rPr>
        <w:t>#244B6E</w:t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369EFD29" w14:textId="6016972D" w:rsidR="00852D20" w:rsidRPr="00821909" w:rsidRDefault="00852D20" w:rsidP="00551B8F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6E596D" wp14:editId="2435D060">
                <wp:simplePos x="0" y="0"/>
                <wp:positionH relativeFrom="column">
                  <wp:posOffset>2665464</wp:posOffset>
                </wp:positionH>
                <wp:positionV relativeFrom="paragraph">
                  <wp:posOffset>15491</wp:posOffset>
                </wp:positionV>
                <wp:extent cx="1711842" cy="170121"/>
                <wp:effectExtent l="0" t="0" r="22225" b="20955"/>
                <wp:wrapSquare wrapText="bothSides"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170121"/>
                        </a:xfrm>
                        <a:prstGeom prst="rect">
                          <a:avLst/>
                        </a:prstGeom>
                        <a:solidFill>
                          <a:srgbClr val="E6D9A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A213" id="Rectángulo 14" o:spid="_x0000_s1026" style="position:absolute;margin-left:209.9pt;margin-top:1.2pt;width:134.8pt;height:1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" fillcolor="#e6d9af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Color de borde: #</w:t>
      </w:r>
      <w:r w:rsidR="00EC17FB" w:rsidRPr="00821909">
        <w:rPr>
          <w:rFonts w:ascii="Helvetica" w:hAnsi="Helvetica" w:cs="Helvetica"/>
          <w:sz w:val="24"/>
          <w:szCs w:val="24"/>
        </w:rPr>
        <w:t>E6D9AF</w:t>
      </w:r>
    </w:p>
    <w:p w14:paraId="2159CBA4" w14:textId="5DB28219" w:rsidR="00852D20" w:rsidRPr="00821909" w:rsidRDefault="00AA304E" w:rsidP="00551B8F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143D83" wp14:editId="42CE9497">
                <wp:simplePos x="0" y="0"/>
                <wp:positionH relativeFrom="column">
                  <wp:posOffset>2665095</wp:posOffset>
                </wp:positionH>
                <wp:positionV relativeFrom="paragraph">
                  <wp:posOffset>15993</wp:posOffset>
                </wp:positionV>
                <wp:extent cx="1711842" cy="170121"/>
                <wp:effectExtent l="0" t="0" r="22225" b="20955"/>
                <wp:wrapSquare wrapText="bothSides"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170121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0DC5C" id="Rectángulo 40" o:spid="_x0000_s1026" style="position:absolute;margin-left:209.85pt;margin-top:1.25pt;width:134.8pt;height:1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" fillcolor="#e6e6e6" strokecolor="black [3213]" strokeweight="2pt">
                <w10:wrap type="square"/>
              </v:rect>
            </w:pict>
          </mc:Fallback>
        </mc:AlternateContent>
      </w:r>
      <w:r w:rsidR="00852D20" w:rsidRPr="00821909">
        <w:rPr>
          <w:rFonts w:ascii="Helvetica" w:hAnsi="Helvetica" w:cs="Helvetica"/>
          <w:sz w:val="24"/>
          <w:szCs w:val="24"/>
        </w:rPr>
        <w:t>Color de borde claro: #E6E6E6</w:t>
      </w:r>
    </w:p>
    <w:p w14:paraId="1846208A" w14:textId="59906011" w:rsidR="00B73244" w:rsidRPr="00821909" w:rsidRDefault="009B22C7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BA4D89" wp14:editId="4646481C">
                <wp:simplePos x="0" y="0"/>
                <wp:positionH relativeFrom="column">
                  <wp:posOffset>2705248</wp:posOffset>
                </wp:positionH>
                <wp:positionV relativeFrom="paragraph">
                  <wp:posOffset>5435</wp:posOffset>
                </wp:positionV>
                <wp:extent cx="1711325" cy="169545"/>
                <wp:effectExtent l="0" t="0" r="22225" b="20955"/>
                <wp:wrapSquare wrapText="bothSides"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9499F" id="Rectángulo 28" o:spid="_x0000_s1026" style="position:absolute;margin-left:213pt;margin-top:.45pt;width:134.75pt;height:1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" fillcolor="#f9f9f9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 xml:space="preserve">Color fondo </w:t>
      </w:r>
      <w:r w:rsidR="00E2017E" w:rsidRPr="00821909">
        <w:rPr>
          <w:rFonts w:ascii="Helvetica" w:hAnsi="Helvetica" w:cs="Helvetica"/>
          <w:sz w:val="24"/>
          <w:szCs w:val="24"/>
        </w:rPr>
        <w:t>Navegación</w:t>
      </w:r>
      <w:r w:rsidRPr="00821909">
        <w:rPr>
          <w:rFonts w:ascii="Helvetica" w:hAnsi="Helvetica" w:cs="Helvetica"/>
          <w:sz w:val="24"/>
          <w:szCs w:val="24"/>
        </w:rPr>
        <w:t xml:space="preserve">: #F9F9F9 </w:t>
      </w:r>
    </w:p>
    <w:p w14:paraId="73A7AB9E" w14:textId="12C2626A" w:rsidR="001E0397" w:rsidRPr="00821909" w:rsidRDefault="001E0397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E025C7" wp14:editId="6852CED8">
                <wp:simplePos x="0" y="0"/>
                <wp:positionH relativeFrom="column">
                  <wp:posOffset>2663751</wp:posOffset>
                </wp:positionH>
                <wp:positionV relativeFrom="paragraph">
                  <wp:posOffset>15240</wp:posOffset>
                </wp:positionV>
                <wp:extent cx="1711325" cy="169545"/>
                <wp:effectExtent l="0" t="0" r="22225" b="20955"/>
                <wp:wrapSquare wrapText="bothSides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32AABD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68CAF" id="Rectángulo 39" o:spid="_x0000_s1026" style="position:absolute;margin-left:209.75pt;margin-top:1.2pt;width:134.75pt;height:1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" fillcolor="#32aabd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>Color fondo botones: #32AABD</w:t>
      </w:r>
      <w:r w:rsidRPr="00821909">
        <w:rPr>
          <w:rFonts w:ascii="Helvetica" w:hAnsi="Helvetica" w:cs="Helvetica"/>
          <w:sz w:val="24"/>
          <w:szCs w:val="24"/>
        </w:rPr>
        <w:tab/>
      </w:r>
      <w:r w:rsidRPr="00821909">
        <w:rPr>
          <w:rFonts w:ascii="Helvetica" w:hAnsi="Helvetica" w:cs="Helvetica"/>
          <w:sz w:val="24"/>
          <w:szCs w:val="24"/>
        </w:rPr>
        <w:tab/>
      </w:r>
    </w:p>
    <w:p w14:paraId="5FA6E4B2" w14:textId="3458D540" w:rsidR="00B53F6F" w:rsidRPr="00821909" w:rsidRDefault="00B73244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CC3AF9" wp14:editId="311155F2">
                <wp:simplePos x="0" y="0"/>
                <wp:positionH relativeFrom="column">
                  <wp:posOffset>2672715</wp:posOffset>
                </wp:positionH>
                <wp:positionV relativeFrom="paragraph">
                  <wp:posOffset>5287</wp:posOffset>
                </wp:positionV>
                <wp:extent cx="1711325" cy="169545"/>
                <wp:effectExtent l="0" t="0" r="22225" b="20955"/>
                <wp:wrapSquare wrapText="bothSides"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169545"/>
                        </a:xfrm>
                        <a:prstGeom prst="rect">
                          <a:avLst/>
                        </a:prstGeom>
                        <a:solidFill>
                          <a:srgbClr val="0A003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FED8D" id="Rectángulo 29" o:spid="_x0000_s1026" style="position:absolute;margin-left:210.45pt;margin-top:.4pt;width:134.75pt;height:1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" fillcolor="#0a0036" strokecolor="black [3213]" strokeweight="2pt">
                <w10:wrap type="square"/>
              </v:rect>
            </w:pict>
          </mc:Fallback>
        </mc:AlternateContent>
      </w:r>
      <w:r w:rsidRPr="00821909">
        <w:rPr>
          <w:rFonts w:ascii="Helvetica" w:hAnsi="Helvetica" w:cs="Helvetica"/>
          <w:sz w:val="24"/>
          <w:szCs w:val="24"/>
        </w:rPr>
        <w:t xml:space="preserve">Color Pie: #0A0036 </w:t>
      </w:r>
      <w:r w:rsidR="009B22C7" w:rsidRPr="00821909">
        <w:rPr>
          <w:rFonts w:ascii="Helvetica" w:hAnsi="Helvetica" w:cs="Helvetica"/>
          <w:sz w:val="24"/>
          <w:szCs w:val="24"/>
        </w:rPr>
        <w:tab/>
      </w:r>
      <w:r w:rsidR="009B22C7" w:rsidRPr="00821909">
        <w:rPr>
          <w:rFonts w:ascii="Helvetica" w:hAnsi="Helvetica" w:cs="Helvetica"/>
          <w:sz w:val="24"/>
          <w:szCs w:val="24"/>
        </w:rPr>
        <w:tab/>
      </w:r>
      <w:r w:rsidR="00B53F6F" w:rsidRPr="00821909">
        <w:rPr>
          <w:rFonts w:ascii="Helvetica" w:hAnsi="Helvetica" w:cs="Helvetica"/>
          <w:sz w:val="24"/>
          <w:szCs w:val="24"/>
        </w:rPr>
        <w:br w:type="page"/>
      </w:r>
    </w:p>
    <w:p w14:paraId="6525B18F" w14:textId="19932A37" w:rsidR="00852D20" w:rsidRPr="00821909" w:rsidRDefault="00B53F6F" w:rsidP="001E0397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8" w:name="_Toc52896863"/>
      <w:r w:rsidRPr="00821909">
        <w:rPr>
          <w:rFonts w:ascii="Helvetica" w:hAnsi="Helvetica" w:cs="Helvetica"/>
        </w:rPr>
        <w:lastRenderedPageBreak/>
        <w:t>Iconos</w:t>
      </w:r>
      <w:bookmarkEnd w:id="8"/>
    </w:p>
    <w:p w14:paraId="77C6A477" w14:textId="2D4B566E" w:rsidR="00B53F6F" w:rsidRPr="00821909" w:rsidRDefault="00B53F6F" w:rsidP="00F86A1E">
      <w:pPr>
        <w:rPr>
          <w:rFonts w:ascii="Helvetica" w:hAnsi="Helvetica" w:cs="Helvetica"/>
        </w:rPr>
      </w:pPr>
    </w:p>
    <w:p w14:paraId="3E3F862A" w14:textId="0AA82C20" w:rsidR="00F86A1E" w:rsidRPr="00821909" w:rsidRDefault="00F86A1E" w:rsidP="00F86A1E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t xml:space="preserve">Todos los iconos tienen el tamaño </w:t>
      </w:r>
      <w:r w:rsidR="002D09F4" w:rsidRPr="00821909">
        <w:rPr>
          <w:rFonts w:ascii="Helvetica" w:hAnsi="Helvetica" w:cs="Helvetica"/>
          <w:sz w:val="24"/>
          <w:szCs w:val="24"/>
        </w:rPr>
        <w:t>por defecto de 16px, pudiéndose cambiarse si se ve oportuno</w:t>
      </w:r>
    </w:p>
    <w:p w14:paraId="5F49E6CA" w14:textId="77777777" w:rsidR="00F86A1E" w:rsidRPr="00821909" w:rsidRDefault="00F86A1E" w:rsidP="00F86A1E">
      <w:pPr>
        <w:rPr>
          <w:rFonts w:ascii="Helvetica" w:hAnsi="Helvetica" w:cs="Helvetic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4D4A79" w:rsidRPr="00821909" w14:paraId="3D8A289B" w14:textId="77777777" w:rsidTr="00677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99C2DA4" w14:textId="1AA48758" w:rsidR="00677FC0" w:rsidRPr="00821909" w:rsidRDefault="00677FC0" w:rsidP="00677FC0">
            <w:pPr>
              <w:jc w:val="center"/>
              <w:rPr>
                <w:rFonts w:ascii="Helvetica" w:hAnsi="Helvetica" w:cs="Helvetica"/>
              </w:rPr>
            </w:pPr>
          </w:p>
        </w:tc>
        <w:tc>
          <w:tcPr>
            <w:tcW w:w="2832" w:type="dxa"/>
            <w:vAlign w:val="center"/>
          </w:tcPr>
          <w:p w14:paraId="678FA7C5" w14:textId="76D4756A" w:rsidR="00677FC0" w:rsidRPr="00821909" w:rsidRDefault="00E570D5" w:rsidP="00677F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ICONO</w:t>
            </w:r>
          </w:p>
        </w:tc>
        <w:tc>
          <w:tcPr>
            <w:tcW w:w="2832" w:type="dxa"/>
            <w:vAlign w:val="center"/>
          </w:tcPr>
          <w:p w14:paraId="0D241D71" w14:textId="7E7580EF" w:rsidR="00677FC0" w:rsidRPr="00821909" w:rsidRDefault="00E570D5" w:rsidP="00677F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FontAwesome</w:t>
            </w:r>
          </w:p>
        </w:tc>
      </w:tr>
      <w:tr w:rsidR="00E570D5" w:rsidRPr="00821909" w14:paraId="23E28FB9" w14:textId="77777777" w:rsidTr="00E5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5" w:type="dxa"/>
            <w:gridSpan w:val="3"/>
            <w:shd w:val="clear" w:color="auto" w:fill="92CDDC" w:themeFill="accent5" w:themeFillTint="99"/>
            <w:vAlign w:val="center"/>
          </w:tcPr>
          <w:p w14:paraId="252BFF01" w14:textId="5595457C" w:rsidR="00E570D5" w:rsidRPr="00821909" w:rsidRDefault="00E570D5" w:rsidP="00677FC0">
            <w:pPr>
              <w:jc w:val="center"/>
              <w:rPr>
                <w:rFonts w:ascii="Helvetica" w:hAnsi="Helvetica" w:cs="Helvetica"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color w:val="000000" w:themeColor="text1"/>
                <w:sz w:val="28"/>
                <w:szCs w:val="28"/>
              </w:rPr>
              <w:t>REDES SOCIALES</w:t>
            </w:r>
          </w:p>
        </w:tc>
      </w:tr>
      <w:tr w:rsidR="00E365F0" w:rsidRPr="00821909" w14:paraId="4F8A1956" w14:textId="77777777" w:rsidTr="00677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784490C1" w14:textId="0B3893FE" w:rsidR="00677FC0" w:rsidRPr="00821909" w:rsidRDefault="00677FC0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Facebook</w:t>
            </w:r>
          </w:p>
        </w:tc>
        <w:tc>
          <w:tcPr>
            <w:tcW w:w="2832" w:type="dxa"/>
            <w:vAlign w:val="center"/>
          </w:tcPr>
          <w:p w14:paraId="79724322" w14:textId="6EAA1BFA" w:rsidR="00677FC0" w:rsidRPr="00821909" w:rsidRDefault="00677FC0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0F0039AA" wp14:editId="16B0DB58">
                  <wp:extent cx="308344" cy="308344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41" cy="32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2F86557B" w14:textId="480CCF32" w:rsidR="00677FC0" w:rsidRPr="00821909" w:rsidRDefault="00677FC0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&lt;i class="fab fa-facebook-square"&gt;&lt;/i&gt;</w:t>
            </w:r>
          </w:p>
        </w:tc>
      </w:tr>
      <w:tr w:rsidR="00E365F0" w:rsidRPr="00821909" w14:paraId="12E24744" w14:textId="77777777" w:rsidTr="00677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7FFAE748" w14:textId="512EFA1E" w:rsidR="00677FC0" w:rsidRPr="00821909" w:rsidRDefault="00677FC0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Google-Plus</w:t>
            </w:r>
          </w:p>
        </w:tc>
        <w:tc>
          <w:tcPr>
            <w:tcW w:w="2832" w:type="dxa"/>
            <w:vAlign w:val="center"/>
          </w:tcPr>
          <w:p w14:paraId="5787BCB3" w14:textId="2999B9FB" w:rsidR="00677FC0" w:rsidRPr="00821909" w:rsidRDefault="00677FC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0FF04B45" wp14:editId="2674742E">
                  <wp:extent cx="425302" cy="425302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235" cy="44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D5F0F80" w14:textId="08EE2161" w:rsidR="00677FC0" w:rsidRPr="00821909" w:rsidRDefault="00677FC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&lt;i class="fab fa-google-plus-square"&gt;&lt;/i&gt;</w:t>
            </w:r>
          </w:p>
        </w:tc>
      </w:tr>
      <w:tr w:rsidR="00E365F0" w:rsidRPr="00821909" w14:paraId="6A925045" w14:textId="77777777" w:rsidTr="00E570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FFFFFF" w:themeColor="background1"/>
            </w:tcBorders>
            <w:vAlign w:val="center"/>
          </w:tcPr>
          <w:p w14:paraId="0DD4C42A" w14:textId="150965C0" w:rsidR="00677FC0" w:rsidRPr="00821909" w:rsidRDefault="00677FC0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Pinterest</w:t>
            </w:r>
          </w:p>
        </w:tc>
        <w:tc>
          <w:tcPr>
            <w:tcW w:w="2832" w:type="dxa"/>
            <w:tcBorders>
              <w:bottom w:val="single" w:sz="4" w:space="0" w:color="FFFFFF" w:themeColor="background1"/>
            </w:tcBorders>
            <w:vAlign w:val="center"/>
          </w:tcPr>
          <w:p w14:paraId="3676252C" w14:textId="28D24A44" w:rsidR="00677FC0" w:rsidRPr="00821909" w:rsidRDefault="00677FC0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309C8EB4" wp14:editId="551FD267">
                  <wp:extent cx="393404" cy="393404"/>
                  <wp:effectExtent l="0" t="0" r="6985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86" cy="400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FFFFFF" w:themeColor="background1"/>
            </w:tcBorders>
            <w:vAlign w:val="center"/>
          </w:tcPr>
          <w:p w14:paraId="6D7CDF60" w14:textId="4C4BA97C" w:rsidR="00677FC0" w:rsidRPr="00821909" w:rsidRDefault="00677FC0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&lt;i class="fab fa-pinterest-square"&gt;&lt;/i&gt;</w:t>
            </w:r>
          </w:p>
        </w:tc>
      </w:tr>
      <w:tr w:rsidR="00E365F0" w:rsidRPr="00821909" w14:paraId="2C96E0A6" w14:textId="77777777" w:rsidTr="00E5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bottom w:val="single" w:sz="4" w:space="0" w:color="auto"/>
            </w:tcBorders>
            <w:vAlign w:val="center"/>
          </w:tcPr>
          <w:p w14:paraId="0A1E6493" w14:textId="6410AC2D" w:rsidR="00677FC0" w:rsidRPr="00821909" w:rsidRDefault="00677FC0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Twitter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vAlign w:val="center"/>
          </w:tcPr>
          <w:p w14:paraId="4B051865" w14:textId="6E3573E9" w:rsidR="00677FC0" w:rsidRPr="00821909" w:rsidRDefault="00677FC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noProof/>
                <w:sz w:val="24"/>
                <w:szCs w:val="24"/>
              </w:rPr>
              <w:drawing>
                <wp:inline distT="0" distB="0" distL="0" distR="0" wp14:anchorId="558CB229" wp14:editId="75F9EEEB">
                  <wp:extent cx="421655" cy="41966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95" cy="42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tcBorders>
              <w:bottom w:val="single" w:sz="4" w:space="0" w:color="auto"/>
            </w:tcBorders>
            <w:vAlign w:val="center"/>
          </w:tcPr>
          <w:p w14:paraId="1D85AEFD" w14:textId="65442740" w:rsidR="00677FC0" w:rsidRPr="00821909" w:rsidRDefault="00677FC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&lt;i class="fab fa-twitter-square"&gt;&lt;/i&gt;</w:t>
            </w:r>
          </w:p>
        </w:tc>
      </w:tr>
      <w:tr w:rsidR="00E570D5" w:rsidRPr="00821909" w14:paraId="31989FD6" w14:textId="77777777" w:rsidTr="00E570D5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5" w:type="dxa"/>
            <w:gridSpan w:val="3"/>
            <w:tcBorders>
              <w:top w:val="single" w:sz="4" w:space="0" w:color="auto"/>
            </w:tcBorders>
            <w:shd w:val="clear" w:color="auto" w:fill="92CDDC" w:themeFill="accent5" w:themeFillTint="99"/>
            <w:vAlign w:val="center"/>
          </w:tcPr>
          <w:p w14:paraId="30A1286D" w14:textId="081E9656" w:rsidR="00E570D5" w:rsidRPr="00821909" w:rsidRDefault="00E570D5" w:rsidP="00677FC0">
            <w:pPr>
              <w:jc w:val="center"/>
              <w:rPr>
                <w:rFonts w:ascii="Helvetica" w:hAnsi="Helvetica" w:cs="Helvetica"/>
                <w:color w:val="000000" w:themeColor="text1"/>
              </w:rPr>
            </w:pPr>
            <w:r w:rsidRPr="00821909">
              <w:rPr>
                <w:rFonts w:ascii="Helvetica" w:hAnsi="Helvetica" w:cs="Helvetica"/>
                <w:color w:val="000000" w:themeColor="text1"/>
              </w:rPr>
              <w:t>ICONOS DE USUARIO</w:t>
            </w:r>
          </w:p>
        </w:tc>
      </w:tr>
      <w:tr w:rsidR="00E570D5" w:rsidRPr="00821909" w14:paraId="68041EB0" w14:textId="77777777" w:rsidTr="00E5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09ADD960" w14:textId="6478E7E1" w:rsidR="00E570D5" w:rsidRPr="00821909" w:rsidRDefault="00E570D5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Avatar por defecto</w:t>
            </w:r>
          </w:p>
        </w:tc>
        <w:tc>
          <w:tcPr>
            <w:tcW w:w="2832" w:type="dxa"/>
            <w:vAlign w:val="center"/>
          </w:tcPr>
          <w:p w14:paraId="6D78DEE9" w14:textId="1F79A56A" w:rsidR="00E570D5" w:rsidRPr="00821909" w:rsidRDefault="00340EC7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noProof/>
              </w:rPr>
              <w:drawing>
                <wp:inline distT="0" distB="0" distL="0" distR="0" wp14:anchorId="5FCBD2F3" wp14:editId="29FD2D63">
                  <wp:extent cx="467346" cy="503606"/>
                  <wp:effectExtent l="0" t="0" r="9525" b="0"/>
                  <wp:docPr id="20" name="Imagen 20" descr="Profile Icon Images, Stock Photos &amp; Vectors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rofile Icon Images, Stock Photos &amp; Vectors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444" cy="514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10C82D6" w14:textId="72DDB1CC" w:rsidR="00E570D5" w:rsidRPr="00821909" w:rsidRDefault="00E570D5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&lt;i class="fas fa-user-circle"&gt;&lt;/i&gt;</w:t>
            </w:r>
          </w:p>
        </w:tc>
      </w:tr>
      <w:tr w:rsidR="00E570D5" w:rsidRPr="00821909" w14:paraId="7F35C54E" w14:textId="77777777" w:rsidTr="00E570D5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5FDF63E" w14:textId="58EC1052" w:rsidR="00E570D5" w:rsidRPr="00821909" w:rsidRDefault="004474CD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Carrito de la compra</w:t>
            </w:r>
          </w:p>
        </w:tc>
        <w:tc>
          <w:tcPr>
            <w:tcW w:w="2832" w:type="dxa"/>
            <w:vAlign w:val="center"/>
          </w:tcPr>
          <w:p w14:paraId="1ADC7301" w14:textId="581BE12A" w:rsidR="00E570D5" w:rsidRPr="00821909" w:rsidRDefault="004474CD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39C894F" wp14:editId="5CC350E2">
                  <wp:extent cx="446567" cy="446567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4" cy="46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1634B5F9" w14:textId="327C0411" w:rsidR="00E570D5" w:rsidRPr="00821909" w:rsidRDefault="004474CD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&lt;i class="fas fa-shopping-cart"&gt;&lt;/i&gt;</w:t>
            </w:r>
          </w:p>
        </w:tc>
      </w:tr>
      <w:tr w:rsidR="00E365F0" w:rsidRPr="00821909" w14:paraId="7AC5F626" w14:textId="77777777" w:rsidTr="00E5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680C48C2" w14:textId="6D9A3FAE" w:rsidR="00E365F0" w:rsidRPr="00821909" w:rsidRDefault="00B077EA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Teléfono</w:t>
            </w:r>
          </w:p>
        </w:tc>
        <w:tc>
          <w:tcPr>
            <w:tcW w:w="2832" w:type="dxa"/>
            <w:vAlign w:val="center"/>
          </w:tcPr>
          <w:p w14:paraId="3A5022ED" w14:textId="5469692B" w:rsidR="00E365F0" w:rsidRPr="00821909" w:rsidRDefault="00E365F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472EF800" wp14:editId="2C2706BB">
                  <wp:extent cx="435107" cy="435107"/>
                  <wp:effectExtent l="0" t="0" r="3175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91" cy="44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2F58BFE1" w14:textId="1BECD714" w:rsidR="00E365F0" w:rsidRPr="00821909" w:rsidRDefault="00E365F0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&lt;i class="fas fa-phone-volume"&gt;&lt;/i&gt;</w:t>
            </w:r>
          </w:p>
        </w:tc>
      </w:tr>
      <w:tr w:rsidR="00E365F0" w:rsidRPr="00821909" w14:paraId="3BC48436" w14:textId="77777777" w:rsidTr="00E570D5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2D5894EC" w14:textId="326C0CF4" w:rsidR="00E365F0" w:rsidRPr="00821909" w:rsidRDefault="00E365F0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 xml:space="preserve">Correo </w:t>
            </w:r>
            <w:r w:rsidR="00B077EA" w:rsidRPr="00821909">
              <w:rPr>
                <w:rFonts w:ascii="Helvetica" w:hAnsi="Helvetica" w:cs="Helvetica"/>
                <w:sz w:val="24"/>
                <w:szCs w:val="24"/>
              </w:rPr>
              <w:t>Electrónico</w:t>
            </w:r>
          </w:p>
        </w:tc>
        <w:tc>
          <w:tcPr>
            <w:tcW w:w="2832" w:type="dxa"/>
            <w:vAlign w:val="center"/>
          </w:tcPr>
          <w:p w14:paraId="3A55F368" w14:textId="7B937D43" w:rsidR="00E365F0" w:rsidRPr="00821909" w:rsidRDefault="004D4A79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27BFB15" wp14:editId="5518AD6B">
                  <wp:extent cx="510023" cy="510023"/>
                  <wp:effectExtent l="0" t="0" r="4445" b="444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793" cy="51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E67B62D" w14:textId="41D1A9D7" w:rsidR="00E365F0" w:rsidRPr="00821909" w:rsidRDefault="004D4A79" w:rsidP="00677F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&lt;i class="far fa-envelope"&gt;&lt;/i&gt;</w:t>
            </w:r>
          </w:p>
        </w:tc>
      </w:tr>
      <w:tr w:rsidR="00340EC7" w:rsidRPr="00821909" w14:paraId="4215DE2D" w14:textId="77777777" w:rsidTr="00E57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vAlign w:val="center"/>
          </w:tcPr>
          <w:p w14:paraId="4D4EC395" w14:textId="1D0B01B3" w:rsidR="00340EC7" w:rsidRPr="00821909" w:rsidRDefault="00B077EA" w:rsidP="00677FC0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Dirección</w:t>
            </w:r>
            <w:r w:rsidR="00340EC7" w:rsidRPr="00821909">
              <w:rPr>
                <w:rFonts w:ascii="Helvetica" w:hAnsi="Helvetica" w:cs="Helvetica"/>
                <w:sz w:val="24"/>
                <w:szCs w:val="24"/>
              </w:rPr>
              <w:t>:</w:t>
            </w:r>
          </w:p>
        </w:tc>
        <w:tc>
          <w:tcPr>
            <w:tcW w:w="2832" w:type="dxa"/>
            <w:vAlign w:val="center"/>
          </w:tcPr>
          <w:p w14:paraId="61B20F88" w14:textId="0414E6EC" w:rsidR="00340EC7" w:rsidRPr="00821909" w:rsidRDefault="00340EC7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</w:pPr>
            <w:r w:rsidRPr="00821909">
              <w:rPr>
                <w:rFonts w:ascii="Helvetica" w:hAnsi="Helvetica" w:cs="Helvetica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593CFCF" wp14:editId="661488ED">
                  <wp:extent cx="435935" cy="435935"/>
                  <wp:effectExtent l="0" t="0" r="2540" b="254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910" cy="43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70ABD89" w14:textId="6F5F6AD8" w:rsidR="00340EC7" w:rsidRPr="00821909" w:rsidRDefault="00340EC7" w:rsidP="00677F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</w:rPr>
            </w:pPr>
            <w:r w:rsidRPr="00821909">
              <w:rPr>
                <w:rFonts w:ascii="Helvetica" w:hAnsi="Helvetica" w:cs="Helvetica"/>
              </w:rPr>
              <w:t>&lt;i class="fas fa-map-marker-alt"&gt;&lt;/i&gt;</w:t>
            </w:r>
          </w:p>
        </w:tc>
      </w:tr>
    </w:tbl>
    <w:p w14:paraId="78E09581" w14:textId="69F836A7" w:rsidR="00B53F6F" w:rsidRPr="00821909" w:rsidRDefault="00B53F6F" w:rsidP="00B53F6F">
      <w:pPr>
        <w:rPr>
          <w:rFonts w:ascii="Helvetica" w:hAnsi="Helvetica" w:cs="Helvetica"/>
          <w:sz w:val="24"/>
          <w:szCs w:val="24"/>
        </w:rPr>
      </w:pPr>
    </w:p>
    <w:p w14:paraId="72559189" w14:textId="5FFCECBD" w:rsidR="00F86A1E" w:rsidRPr="00821909" w:rsidRDefault="00F86A1E">
      <w:pPr>
        <w:rPr>
          <w:rFonts w:ascii="Helvetica" w:hAnsi="Helvetica" w:cs="Helvetica"/>
          <w:sz w:val="24"/>
          <w:szCs w:val="24"/>
        </w:rPr>
      </w:pPr>
      <w:r w:rsidRPr="00821909">
        <w:rPr>
          <w:rFonts w:ascii="Helvetica" w:hAnsi="Helvetica" w:cs="Helvetica"/>
          <w:sz w:val="24"/>
          <w:szCs w:val="24"/>
        </w:rPr>
        <w:br w:type="page"/>
      </w:r>
    </w:p>
    <w:p w14:paraId="0512FFA8" w14:textId="070C0B79" w:rsidR="00A115A7" w:rsidRPr="00821909" w:rsidRDefault="00F86A1E" w:rsidP="001E0397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9" w:name="_Toc52896864"/>
      <w:r w:rsidRPr="00821909">
        <w:rPr>
          <w:rFonts w:ascii="Helvetica" w:hAnsi="Helvetica" w:cs="Helvetica"/>
        </w:rPr>
        <w:lastRenderedPageBreak/>
        <w:t>Fotos y logos</w:t>
      </w:r>
      <w:bookmarkEnd w:id="9"/>
    </w:p>
    <w:p w14:paraId="607E79D9" w14:textId="6F157217" w:rsidR="00F86A1E" w:rsidRPr="00821909" w:rsidRDefault="00F86A1E" w:rsidP="00F86A1E">
      <w:pPr>
        <w:rPr>
          <w:rFonts w:ascii="Helvetica" w:hAnsi="Helvetica" w:cs="Helvetic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387"/>
        <w:gridCol w:w="2554"/>
        <w:gridCol w:w="2554"/>
      </w:tblGrid>
      <w:tr w:rsidR="00EE265B" w:rsidRPr="00821909" w14:paraId="60926E67" w14:textId="77777777" w:rsidTr="00EE26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00647144" w14:textId="7777777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</w:p>
        </w:tc>
        <w:tc>
          <w:tcPr>
            <w:tcW w:w="2554" w:type="dxa"/>
            <w:vAlign w:val="center"/>
          </w:tcPr>
          <w:p w14:paraId="2859E8F0" w14:textId="5E7C31C2" w:rsidR="00EE265B" w:rsidRPr="00821909" w:rsidRDefault="00EE265B" w:rsidP="00EE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Width</w:t>
            </w:r>
          </w:p>
        </w:tc>
        <w:tc>
          <w:tcPr>
            <w:tcW w:w="2554" w:type="dxa"/>
            <w:vAlign w:val="center"/>
          </w:tcPr>
          <w:p w14:paraId="1C4A119D" w14:textId="35CB931A" w:rsidR="00EE265B" w:rsidRPr="00821909" w:rsidRDefault="00EE265B" w:rsidP="00EE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height</w:t>
            </w:r>
          </w:p>
        </w:tc>
      </w:tr>
      <w:tr w:rsidR="00EE265B" w:rsidRPr="00821909" w14:paraId="6B7B0006" w14:textId="56270D46" w:rsidTr="00EE2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7E38FE26" w14:textId="7777777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de cabecera:</w:t>
            </w:r>
          </w:p>
        </w:tc>
        <w:tc>
          <w:tcPr>
            <w:tcW w:w="2554" w:type="dxa"/>
            <w:vAlign w:val="center"/>
          </w:tcPr>
          <w:p w14:paraId="740B672C" w14:textId="4E86F8F7" w:rsidR="00EE265B" w:rsidRPr="00821909" w:rsidRDefault="00EE265B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200px</w:t>
            </w:r>
          </w:p>
        </w:tc>
        <w:tc>
          <w:tcPr>
            <w:tcW w:w="2554" w:type="dxa"/>
            <w:vAlign w:val="center"/>
          </w:tcPr>
          <w:p w14:paraId="3335119E" w14:textId="485D3166" w:rsidR="00EE265B" w:rsidRPr="00821909" w:rsidRDefault="00EE265B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60px</w:t>
            </w:r>
          </w:p>
        </w:tc>
      </w:tr>
      <w:tr w:rsidR="00EE265B" w:rsidRPr="00821909" w14:paraId="2D6CC290" w14:textId="15F1B66A" w:rsidTr="00EE2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68BCC8B5" w14:textId="0669B361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 xml:space="preserve">Imagen </w:t>
            </w:r>
            <w:r w:rsidR="00340EC7" w:rsidRPr="00821909">
              <w:rPr>
                <w:rFonts w:ascii="Helvetica" w:hAnsi="Helvetica" w:cs="Helvetica"/>
                <w:sz w:val="24"/>
                <w:szCs w:val="24"/>
              </w:rPr>
              <w:t xml:space="preserve">principal </w:t>
            </w:r>
            <w:r w:rsidR="00B077EA" w:rsidRPr="00821909">
              <w:rPr>
                <w:rFonts w:ascii="Helvetica" w:hAnsi="Helvetica" w:cs="Helvetica"/>
                <w:sz w:val="24"/>
                <w:szCs w:val="24"/>
              </w:rPr>
              <w:t>índex</w:t>
            </w:r>
          </w:p>
        </w:tc>
        <w:tc>
          <w:tcPr>
            <w:tcW w:w="2554" w:type="dxa"/>
            <w:vAlign w:val="center"/>
          </w:tcPr>
          <w:p w14:paraId="39232CCF" w14:textId="7161E7A3" w:rsidR="00EE265B" w:rsidRPr="00821909" w:rsidRDefault="00EE265B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100%</w:t>
            </w:r>
          </w:p>
        </w:tc>
        <w:tc>
          <w:tcPr>
            <w:tcW w:w="2554" w:type="dxa"/>
            <w:vAlign w:val="center"/>
          </w:tcPr>
          <w:p w14:paraId="74EFB614" w14:textId="3B50079E" w:rsidR="00EE265B" w:rsidRPr="00821909" w:rsidRDefault="00340EC7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360px</w:t>
            </w:r>
          </w:p>
        </w:tc>
      </w:tr>
      <w:tr w:rsidR="00EE265B" w:rsidRPr="00821909" w14:paraId="44DAA51C" w14:textId="2B291899" w:rsidTr="00EE2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4070DCFD" w14:textId="1DEB9739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de índex</w:t>
            </w:r>
            <w:r w:rsidR="00294191" w:rsidRPr="00821909">
              <w:rPr>
                <w:rFonts w:ascii="Helvetica" w:hAnsi="Helvetica" w:cs="Helvetica"/>
                <w:sz w:val="24"/>
                <w:szCs w:val="24"/>
              </w:rPr>
              <w:t xml:space="preserve"> / Retorno </w:t>
            </w:r>
            <w:r w:rsidR="00B077EA" w:rsidRPr="00821909">
              <w:rPr>
                <w:rFonts w:ascii="Helvetica" w:hAnsi="Helvetica" w:cs="Helvetica"/>
                <w:sz w:val="24"/>
                <w:szCs w:val="24"/>
              </w:rPr>
              <w:t>Índex</w:t>
            </w:r>
            <w:r w:rsidRPr="00821909">
              <w:rPr>
                <w:rFonts w:ascii="Helvetica" w:hAnsi="Helvetica" w:cs="Helvetica"/>
                <w:sz w:val="24"/>
                <w:szCs w:val="24"/>
              </w:rPr>
              <w:t>:</w:t>
            </w:r>
          </w:p>
        </w:tc>
        <w:tc>
          <w:tcPr>
            <w:tcW w:w="2554" w:type="dxa"/>
            <w:vAlign w:val="center"/>
          </w:tcPr>
          <w:p w14:paraId="2320F81A" w14:textId="4DED1129" w:rsidR="00EE265B" w:rsidRPr="00821909" w:rsidRDefault="00EE265B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130</w:t>
            </w:r>
            <w:r w:rsidR="00340EC7" w:rsidRPr="00821909">
              <w:rPr>
                <w:rFonts w:ascii="Helvetica" w:hAnsi="Helvetica" w:cs="Helvetica"/>
                <w:sz w:val="24"/>
                <w:szCs w:val="24"/>
              </w:rPr>
              <w:t>px</w:t>
            </w:r>
          </w:p>
        </w:tc>
        <w:tc>
          <w:tcPr>
            <w:tcW w:w="2554" w:type="dxa"/>
            <w:vAlign w:val="center"/>
          </w:tcPr>
          <w:p w14:paraId="62A17ED2" w14:textId="28B742D9" w:rsidR="00EE265B" w:rsidRPr="00821909" w:rsidRDefault="00EE265B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130</w:t>
            </w:r>
            <w:r w:rsidR="00340EC7" w:rsidRPr="00821909">
              <w:rPr>
                <w:rFonts w:ascii="Helvetica" w:hAnsi="Helvetica" w:cs="Helvetica"/>
                <w:sz w:val="24"/>
                <w:szCs w:val="24"/>
              </w:rPr>
              <w:t>px</w:t>
            </w:r>
          </w:p>
        </w:tc>
      </w:tr>
      <w:tr w:rsidR="00EE265B" w:rsidRPr="00821909" w14:paraId="0E7A8E27" w14:textId="688B24F0" w:rsidTr="00EE2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12FCFCCA" w14:textId="7777777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de logos Cuadrado:</w:t>
            </w:r>
          </w:p>
        </w:tc>
        <w:tc>
          <w:tcPr>
            <w:tcW w:w="2554" w:type="dxa"/>
            <w:vAlign w:val="center"/>
          </w:tcPr>
          <w:p w14:paraId="5F17AD7C" w14:textId="7F149A69" w:rsidR="00EE265B" w:rsidRPr="00821909" w:rsidRDefault="00EE265B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80px</w:t>
            </w:r>
          </w:p>
        </w:tc>
        <w:tc>
          <w:tcPr>
            <w:tcW w:w="2554" w:type="dxa"/>
            <w:vAlign w:val="center"/>
          </w:tcPr>
          <w:p w14:paraId="3D15058C" w14:textId="03695E28" w:rsidR="00EE265B" w:rsidRPr="00821909" w:rsidRDefault="00EE265B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80px</w:t>
            </w:r>
          </w:p>
        </w:tc>
      </w:tr>
      <w:tr w:rsidR="00EE265B" w:rsidRPr="00821909" w14:paraId="7E5C940C" w14:textId="6A829716" w:rsidTr="00EE2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0EAC2D90" w14:textId="7777777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de logos Rectangular</w:t>
            </w:r>
          </w:p>
        </w:tc>
        <w:tc>
          <w:tcPr>
            <w:tcW w:w="2554" w:type="dxa"/>
            <w:vAlign w:val="center"/>
          </w:tcPr>
          <w:p w14:paraId="5A3FFE7A" w14:textId="791F5F3A" w:rsidR="00EE265B" w:rsidRPr="00821909" w:rsidRDefault="00284A42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120px</w:t>
            </w:r>
          </w:p>
        </w:tc>
        <w:tc>
          <w:tcPr>
            <w:tcW w:w="2554" w:type="dxa"/>
            <w:vAlign w:val="center"/>
          </w:tcPr>
          <w:p w14:paraId="2EEB0EEB" w14:textId="5531D72E" w:rsidR="00EE265B" w:rsidRPr="00821909" w:rsidRDefault="00284A42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60px</w:t>
            </w:r>
          </w:p>
        </w:tc>
      </w:tr>
      <w:tr w:rsidR="00EE265B" w:rsidRPr="00821909" w14:paraId="1D379C11" w14:textId="0AA824BE" w:rsidTr="00EE2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40A88D0A" w14:textId="7777777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de texto:</w:t>
            </w:r>
          </w:p>
        </w:tc>
        <w:tc>
          <w:tcPr>
            <w:tcW w:w="2554" w:type="dxa"/>
            <w:vAlign w:val="center"/>
          </w:tcPr>
          <w:p w14:paraId="3257F160" w14:textId="658A83C1" w:rsidR="00EE265B" w:rsidRPr="00821909" w:rsidRDefault="00284A42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140px</w:t>
            </w:r>
          </w:p>
        </w:tc>
        <w:tc>
          <w:tcPr>
            <w:tcW w:w="2554" w:type="dxa"/>
            <w:vAlign w:val="center"/>
          </w:tcPr>
          <w:p w14:paraId="6F96388E" w14:textId="73C960D7" w:rsidR="00EE265B" w:rsidRPr="00821909" w:rsidRDefault="00284A42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100px</w:t>
            </w:r>
          </w:p>
        </w:tc>
      </w:tr>
      <w:tr w:rsidR="00EE265B" w:rsidRPr="00821909" w14:paraId="1615D4E3" w14:textId="71048DE1" w:rsidTr="00EE2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796AED12" w14:textId="2B3F4668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 xml:space="preserve">Imagen productos </w:t>
            </w:r>
            <w:r w:rsidR="00723620" w:rsidRPr="00821909">
              <w:rPr>
                <w:rFonts w:ascii="Helvetica" w:hAnsi="Helvetica" w:cs="Helvetica"/>
                <w:sz w:val="24"/>
                <w:szCs w:val="24"/>
              </w:rPr>
              <w:t>pequeño</w:t>
            </w:r>
          </w:p>
        </w:tc>
        <w:tc>
          <w:tcPr>
            <w:tcW w:w="2554" w:type="dxa"/>
            <w:vAlign w:val="center"/>
          </w:tcPr>
          <w:p w14:paraId="421C4115" w14:textId="5E44CED4" w:rsidR="00EE265B" w:rsidRPr="00821909" w:rsidRDefault="00284A42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200px</w:t>
            </w:r>
          </w:p>
        </w:tc>
        <w:tc>
          <w:tcPr>
            <w:tcW w:w="2554" w:type="dxa"/>
            <w:vAlign w:val="center"/>
          </w:tcPr>
          <w:p w14:paraId="56C3D8F6" w14:textId="204E150E" w:rsidR="00EE265B" w:rsidRPr="00821909" w:rsidRDefault="00284A42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200px</w:t>
            </w:r>
          </w:p>
        </w:tc>
      </w:tr>
      <w:tr w:rsidR="00EE265B" w:rsidRPr="00821909" w14:paraId="0AB02197" w14:textId="326748AF" w:rsidTr="00EE2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5E94B9FE" w14:textId="0AFEF767" w:rsidR="00EE265B" w:rsidRPr="00821909" w:rsidRDefault="00EE265B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productos</w:t>
            </w:r>
            <w:r w:rsidR="00723620" w:rsidRPr="00821909">
              <w:rPr>
                <w:rFonts w:ascii="Helvetica" w:hAnsi="Helvetica" w:cs="Helvetica"/>
                <w:sz w:val="24"/>
                <w:szCs w:val="24"/>
              </w:rPr>
              <w:t xml:space="preserve"> grande Cuadrado</w:t>
            </w:r>
            <w:r w:rsidRPr="00821909">
              <w:rPr>
                <w:rFonts w:ascii="Helvetica" w:hAnsi="Helvetica" w:cs="Helvetica"/>
                <w:sz w:val="24"/>
                <w:szCs w:val="24"/>
              </w:rPr>
              <w:t>:</w:t>
            </w:r>
          </w:p>
        </w:tc>
        <w:tc>
          <w:tcPr>
            <w:tcW w:w="2554" w:type="dxa"/>
            <w:vAlign w:val="center"/>
          </w:tcPr>
          <w:p w14:paraId="1486E72A" w14:textId="385F3FF1" w:rsidR="00EE265B" w:rsidRPr="00821909" w:rsidRDefault="00723620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360</w:t>
            </w:r>
            <w:r w:rsidR="00284A42" w:rsidRPr="00821909">
              <w:rPr>
                <w:rFonts w:ascii="Helvetica" w:hAnsi="Helvetica" w:cs="Helvetica"/>
                <w:sz w:val="24"/>
                <w:szCs w:val="24"/>
              </w:rPr>
              <w:t>px</w:t>
            </w:r>
          </w:p>
        </w:tc>
        <w:tc>
          <w:tcPr>
            <w:tcW w:w="2554" w:type="dxa"/>
            <w:vAlign w:val="center"/>
          </w:tcPr>
          <w:p w14:paraId="3F5C29F5" w14:textId="14A2BA44" w:rsidR="00EE265B" w:rsidRPr="00821909" w:rsidRDefault="00723620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360</w:t>
            </w:r>
            <w:r w:rsidR="00284A42" w:rsidRPr="00821909">
              <w:rPr>
                <w:rFonts w:ascii="Helvetica" w:hAnsi="Helvetica" w:cs="Helvetica"/>
                <w:sz w:val="24"/>
                <w:szCs w:val="24"/>
              </w:rPr>
              <w:t>px</w:t>
            </w:r>
          </w:p>
        </w:tc>
      </w:tr>
      <w:tr w:rsidR="00723620" w:rsidRPr="00821909" w14:paraId="54A4F4E6" w14:textId="77777777" w:rsidTr="00EE26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1186C064" w14:textId="0C612EAC" w:rsidR="00723620" w:rsidRPr="00821909" w:rsidRDefault="00723620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Imagen producto grande Rectangular:</w:t>
            </w:r>
          </w:p>
        </w:tc>
        <w:tc>
          <w:tcPr>
            <w:tcW w:w="2554" w:type="dxa"/>
            <w:vAlign w:val="center"/>
          </w:tcPr>
          <w:p w14:paraId="798F7725" w14:textId="01263C8C" w:rsidR="00723620" w:rsidRPr="00821909" w:rsidRDefault="00723620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420px</w:t>
            </w:r>
          </w:p>
        </w:tc>
        <w:tc>
          <w:tcPr>
            <w:tcW w:w="2554" w:type="dxa"/>
            <w:vAlign w:val="center"/>
          </w:tcPr>
          <w:p w14:paraId="0FDAB6D6" w14:textId="231F4D5F" w:rsidR="00723620" w:rsidRPr="00821909" w:rsidRDefault="00723620" w:rsidP="00EE26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300px</w:t>
            </w:r>
          </w:p>
        </w:tc>
      </w:tr>
      <w:tr w:rsidR="00284A42" w:rsidRPr="00821909" w14:paraId="549B2E31" w14:textId="77777777" w:rsidTr="00EE2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  <w:vAlign w:val="center"/>
          </w:tcPr>
          <w:p w14:paraId="3966640B" w14:textId="560F6893" w:rsidR="00284A42" w:rsidRPr="00821909" w:rsidRDefault="00284A42" w:rsidP="00EE265B">
            <w:pPr>
              <w:jc w:val="center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Mapa:</w:t>
            </w:r>
          </w:p>
        </w:tc>
        <w:tc>
          <w:tcPr>
            <w:tcW w:w="2554" w:type="dxa"/>
            <w:vAlign w:val="center"/>
          </w:tcPr>
          <w:p w14:paraId="2818D243" w14:textId="146B0AD6" w:rsidR="00284A42" w:rsidRPr="00821909" w:rsidRDefault="00284A42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90% “Centrado”</w:t>
            </w:r>
          </w:p>
        </w:tc>
        <w:tc>
          <w:tcPr>
            <w:tcW w:w="2554" w:type="dxa"/>
            <w:vAlign w:val="center"/>
          </w:tcPr>
          <w:p w14:paraId="5B472D21" w14:textId="45BF7D30" w:rsidR="00284A42" w:rsidRPr="00821909" w:rsidRDefault="00284A42" w:rsidP="00EE26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821909">
              <w:rPr>
                <w:rFonts w:ascii="Helvetica" w:hAnsi="Helvetica" w:cs="Helvetica"/>
                <w:sz w:val="24"/>
                <w:szCs w:val="24"/>
              </w:rPr>
              <w:t>400px</w:t>
            </w:r>
          </w:p>
        </w:tc>
      </w:tr>
    </w:tbl>
    <w:p w14:paraId="7A5926E1" w14:textId="77777777" w:rsidR="00787CEA" w:rsidRPr="00821909" w:rsidRDefault="00787CEA" w:rsidP="00787CEA">
      <w:pPr>
        <w:spacing w:after="0"/>
        <w:rPr>
          <w:rFonts w:ascii="Helvetica" w:hAnsi="Helvetica" w:cs="Helvetica"/>
          <w:sz w:val="24"/>
          <w:szCs w:val="24"/>
        </w:rPr>
      </w:pPr>
    </w:p>
    <w:p w14:paraId="2E092C16" w14:textId="77777777" w:rsidR="00294191" w:rsidRPr="00821909" w:rsidRDefault="00294191" w:rsidP="00787CEA">
      <w:pPr>
        <w:spacing w:after="0"/>
        <w:rPr>
          <w:rFonts w:ascii="Helvetica" w:hAnsi="Helvetica" w:cs="Helvetica"/>
          <w:sz w:val="24"/>
          <w:szCs w:val="24"/>
        </w:rPr>
      </w:pPr>
    </w:p>
    <w:p w14:paraId="725FD2EB" w14:textId="30E23397" w:rsidR="001E0397" w:rsidRPr="00821909" w:rsidRDefault="00D03452" w:rsidP="001E0397">
      <w:pPr>
        <w:rPr>
          <w:rFonts w:ascii="Helvetica" w:hAnsi="Helvetica" w:cs="Helvetica"/>
          <w:b/>
          <w:bCs/>
        </w:rPr>
      </w:pPr>
      <w:r w:rsidRPr="00821909">
        <w:rPr>
          <w:rFonts w:ascii="Helvetica" w:hAnsi="Helvetica" w:cs="Helvetica"/>
          <w:sz w:val="24"/>
          <w:szCs w:val="24"/>
        </w:rPr>
        <w:br w:type="page"/>
      </w:r>
    </w:p>
    <w:p w14:paraId="60CBF662" w14:textId="4B48941A" w:rsidR="00787CEA" w:rsidRPr="00821909" w:rsidRDefault="00DE557E" w:rsidP="001E0397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10" w:name="_Toc52896865"/>
      <w:r w:rsidRPr="00821909">
        <w:rPr>
          <w:rFonts w:ascii="Helvetica" w:hAnsi="Helvetica" w:cs="Helvetica"/>
        </w:rPr>
        <w:lastRenderedPageBreak/>
        <w:t>Formularios</w:t>
      </w:r>
      <w:bookmarkEnd w:id="10"/>
    </w:p>
    <w:p w14:paraId="675821BE" w14:textId="72459289" w:rsidR="008339F7" w:rsidRPr="00821909" w:rsidRDefault="008339F7" w:rsidP="008339F7">
      <w:pPr>
        <w:tabs>
          <w:tab w:val="left" w:pos="1172"/>
        </w:tabs>
        <w:rPr>
          <w:rFonts w:ascii="Helvetica" w:hAnsi="Helvetica" w:cs="Helvetica"/>
          <w:sz w:val="24"/>
        </w:rPr>
      </w:pPr>
      <w:r w:rsidRPr="00821909">
        <w:rPr>
          <w:rFonts w:ascii="Helvetica" w:hAnsi="Helvetica" w:cs="Helvetica"/>
          <w:sz w:val="24"/>
        </w:rPr>
        <w:t>Estará en dos columnas. La de la izquierda</w:t>
      </w:r>
      <w:r w:rsidR="00EB19E7" w:rsidRPr="00821909">
        <w:rPr>
          <w:rFonts w:ascii="Helvetica" w:hAnsi="Helvetica" w:cs="Helvetica"/>
          <w:sz w:val="24"/>
        </w:rPr>
        <w:t xml:space="preserve"> </w:t>
      </w:r>
      <w:r w:rsidRPr="00821909">
        <w:rPr>
          <w:rFonts w:ascii="Helvetica" w:hAnsi="Helvetica" w:cs="Helvetica"/>
          <w:sz w:val="24"/>
        </w:rPr>
        <w:t>contendrá los nombres de los campos</w:t>
      </w:r>
      <w:r w:rsidR="00EB19E7" w:rsidRPr="00821909">
        <w:rPr>
          <w:rFonts w:ascii="Helvetica" w:hAnsi="Helvetica" w:cs="Helvetica"/>
          <w:sz w:val="24"/>
        </w:rPr>
        <w:t xml:space="preserve"> </w:t>
      </w:r>
      <w:r w:rsidRPr="00821909">
        <w:rPr>
          <w:rFonts w:ascii="Helvetica" w:hAnsi="Helvetica" w:cs="Helvetica"/>
          <w:sz w:val="24"/>
        </w:rPr>
        <w:t>(alineados a la derecha). Es importante</w:t>
      </w:r>
      <w:r w:rsidR="00EB19E7" w:rsidRPr="00821909">
        <w:rPr>
          <w:rFonts w:ascii="Helvetica" w:hAnsi="Helvetica" w:cs="Helvetica"/>
          <w:sz w:val="24"/>
        </w:rPr>
        <w:t xml:space="preserve"> </w:t>
      </w:r>
      <w:r w:rsidRPr="00821909">
        <w:rPr>
          <w:rFonts w:ascii="Helvetica" w:hAnsi="Helvetica" w:cs="Helvetica"/>
          <w:sz w:val="24"/>
        </w:rPr>
        <w:t>incluir la casilla de “aceptación de política de</w:t>
      </w:r>
      <w:r w:rsidR="00EB19E7" w:rsidRPr="00821909">
        <w:rPr>
          <w:rFonts w:ascii="Helvetica" w:hAnsi="Helvetica" w:cs="Helvetica"/>
          <w:sz w:val="24"/>
        </w:rPr>
        <w:t xml:space="preserve"> </w:t>
      </w:r>
      <w:r w:rsidRPr="00821909">
        <w:rPr>
          <w:rFonts w:ascii="Helvetica" w:hAnsi="Helvetica" w:cs="Helvetica"/>
          <w:sz w:val="24"/>
        </w:rPr>
        <w:t>privacidad” para cumplir la normativa.</w:t>
      </w:r>
    </w:p>
    <w:p w14:paraId="7746628E" w14:textId="42440439" w:rsidR="00DE557E" w:rsidRPr="00821909" w:rsidRDefault="00EB19E7" w:rsidP="008339F7">
      <w:pPr>
        <w:tabs>
          <w:tab w:val="left" w:pos="1172"/>
        </w:tabs>
        <w:rPr>
          <w:rFonts w:ascii="Helvetica" w:hAnsi="Helvetica" w:cs="Helvetica"/>
          <w:sz w:val="24"/>
        </w:rPr>
      </w:pPr>
      <w:r w:rsidRPr="00821909">
        <w:rPr>
          <w:rFonts w:ascii="Helvetica" w:hAnsi="Helvetica" w:cs="Helvetica"/>
          <w:sz w:val="24"/>
        </w:rPr>
        <w:t>Activar</w:t>
      </w:r>
      <w:r w:rsidR="008339F7" w:rsidRPr="00821909">
        <w:rPr>
          <w:rFonts w:ascii="Helvetica" w:hAnsi="Helvetica" w:cs="Helvetica"/>
          <w:sz w:val="24"/>
        </w:rPr>
        <w:t xml:space="preserve"> el popular componente “Captcha”</w:t>
      </w:r>
      <w:r w:rsidRPr="00821909">
        <w:rPr>
          <w:rFonts w:ascii="Helvetica" w:hAnsi="Helvetica" w:cs="Helvetica"/>
          <w:sz w:val="24"/>
        </w:rPr>
        <w:t xml:space="preserve"> para seguridad</w:t>
      </w:r>
      <w:r w:rsidR="008339F7" w:rsidRPr="00821909">
        <w:rPr>
          <w:rFonts w:ascii="Helvetica" w:hAnsi="Helvetica" w:cs="Helvetica"/>
          <w:sz w:val="24"/>
        </w:rPr>
        <w:t>.</w:t>
      </w:r>
      <w:r w:rsidR="008339F7" w:rsidRPr="00821909">
        <w:rPr>
          <w:rFonts w:ascii="Helvetica" w:hAnsi="Helvetica" w:cs="Helvetica"/>
          <w:sz w:val="24"/>
        </w:rPr>
        <w:cr/>
      </w:r>
    </w:p>
    <w:p w14:paraId="4662C8A9" w14:textId="33B2AC7F" w:rsidR="009407A4" w:rsidRPr="00821909" w:rsidRDefault="009407A4" w:rsidP="008339F7">
      <w:pPr>
        <w:tabs>
          <w:tab w:val="left" w:pos="1172"/>
        </w:tabs>
        <w:rPr>
          <w:rFonts w:ascii="Helvetica" w:hAnsi="Helvetica" w:cs="Helvetica"/>
          <w:noProof/>
          <w:sz w:val="24"/>
        </w:rPr>
      </w:pPr>
      <w:r w:rsidRPr="00821909">
        <w:rPr>
          <w:rFonts w:ascii="Helvetica" w:hAnsi="Helvetica" w:cs="Helvetica"/>
          <w:noProof/>
          <w:sz w:val="24"/>
        </w:rPr>
        <w:drawing>
          <wp:inline distT="0" distB="0" distL="0" distR="0" wp14:anchorId="3F7A6B59" wp14:editId="29E3F132">
            <wp:extent cx="5400675" cy="312674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A4D" w14:textId="04E537D5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689BA385" w14:textId="35DD078C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7B7764B7" w14:textId="2E5FBF09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2A308E2B" w14:textId="23CACF8E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36893C73" w14:textId="49E0D4A7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514AF271" w14:textId="4343C8D8" w:rsidR="00821909" w:rsidRPr="00821909" w:rsidRDefault="00821909" w:rsidP="00821909">
      <w:pPr>
        <w:rPr>
          <w:rFonts w:ascii="Helvetica" w:hAnsi="Helvetica" w:cs="Helvetica"/>
          <w:sz w:val="24"/>
        </w:rPr>
      </w:pPr>
    </w:p>
    <w:p w14:paraId="1A7CE09C" w14:textId="43C187DB" w:rsidR="00821909" w:rsidRPr="00821909" w:rsidRDefault="00821909">
      <w:pPr>
        <w:rPr>
          <w:rFonts w:ascii="Helvetica" w:hAnsi="Helvetica" w:cs="Helvetica"/>
          <w:sz w:val="24"/>
        </w:rPr>
      </w:pPr>
      <w:r w:rsidRPr="00821909">
        <w:rPr>
          <w:rFonts w:ascii="Helvetica" w:hAnsi="Helvetica" w:cs="Helvetica"/>
          <w:sz w:val="24"/>
        </w:rPr>
        <w:br w:type="page"/>
      </w:r>
    </w:p>
    <w:p w14:paraId="7285A576" w14:textId="48A18518" w:rsidR="00821909" w:rsidRPr="00821909" w:rsidRDefault="00821909" w:rsidP="00821909">
      <w:pPr>
        <w:pStyle w:val="Ttulo1"/>
        <w:numPr>
          <w:ilvl w:val="0"/>
          <w:numId w:val="1"/>
        </w:numPr>
        <w:rPr>
          <w:rFonts w:ascii="Helvetica" w:hAnsi="Helvetica" w:cs="Helvetica"/>
        </w:rPr>
      </w:pPr>
      <w:bookmarkStart w:id="11" w:name="_Toc52896866"/>
      <w:r w:rsidRPr="00821909">
        <w:rPr>
          <w:rFonts w:ascii="Helvetica" w:hAnsi="Helvetica" w:cs="Helvetica"/>
        </w:rPr>
        <w:lastRenderedPageBreak/>
        <w:t>Estructura</w:t>
      </w:r>
      <w:bookmarkEnd w:id="11"/>
    </w:p>
    <w:p w14:paraId="2AFDD591" w14:textId="503E762F" w:rsidR="00F4781F" w:rsidRDefault="00821909" w:rsidP="00F4781F">
      <w:pPr>
        <w:pStyle w:val="Ttulo2"/>
        <w:numPr>
          <w:ilvl w:val="1"/>
          <w:numId w:val="11"/>
        </w:numPr>
      </w:pPr>
      <w:bookmarkStart w:id="12" w:name="_Toc52896867"/>
      <w:r>
        <w:t>Estructura web</w:t>
      </w:r>
      <w:bookmarkEnd w:id="12"/>
    </w:p>
    <w:p w14:paraId="29CB766C" w14:textId="353F32B9" w:rsidR="00F4781F" w:rsidRPr="00F4781F" w:rsidRDefault="00F4781F" w:rsidP="00F4781F">
      <w:pPr>
        <w:pStyle w:val="Ttulo3"/>
        <w:numPr>
          <w:ilvl w:val="2"/>
          <w:numId w:val="11"/>
        </w:numPr>
      </w:pPr>
      <w:bookmarkStart w:id="13" w:name="_Toc52896868"/>
      <w:r>
        <w:t>Verticalidad</w:t>
      </w:r>
      <w:bookmarkEnd w:id="13"/>
    </w:p>
    <w:p w14:paraId="06BDB0EB" w14:textId="39E83066" w:rsidR="00821909" w:rsidRDefault="00F4781F" w:rsidP="00821909">
      <w:pPr>
        <w:rPr>
          <w:sz w:val="24"/>
          <w:szCs w:val="24"/>
        </w:rPr>
      </w:pPr>
      <w:r>
        <w:rPr>
          <w:sz w:val="24"/>
          <w:szCs w:val="24"/>
        </w:rPr>
        <w:t xml:space="preserve">El contenido tiene una estructura vertical, se van mostrando </w:t>
      </w:r>
      <w:r w:rsidR="00146FA9">
        <w:rPr>
          <w:sz w:val="24"/>
          <w:szCs w:val="24"/>
        </w:rPr>
        <w:t>más</w:t>
      </w:r>
      <w:r>
        <w:rPr>
          <w:sz w:val="24"/>
          <w:szCs w:val="24"/>
        </w:rPr>
        <w:t xml:space="preserve"> productos según se vaya desplazando hacia debajo de la web.</w:t>
      </w:r>
    </w:p>
    <w:p w14:paraId="50B6D910" w14:textId="48708F32" w:rsidR="00F4781F" w:rsidRDefault="00F4781F" w:rsidP="00821909">
      <w:pPr>
        <w:rPr>
          <w:sz w:val="24"/>
          <w:szCs w:val="24"/>
        </w:rPr>
      </w:pPr>
    </w:p>
    <w:p w14:paraId="213247EF" w14:textId="4E29B65D" w:rsidR="00F4781F" w:rsidRDefault="00F4781F" w:rsidP="00F4781F">
      <w:pPr>
        <w:pStyle w:val="Ttulo3"/>
        <w:numPr>
          <w:ilvl w:val="2"/>
          <w:numId w:val="11"/>
        </w:numPr>
      </w:pPr>
      <w:bookmarkStart w:id="14" w:name="_Toc52896869"/>
      <w:r>
        <w:t>Información Jerarquizada</w:t>
      </w:r>
      <w:bookmarkEnd w:id="14"/>
    </w:p>
    <w:p w14:paraId="0DAC6D14" w14:textId="6E57DFFC" w:rsidR="00F4781F" w:rsidRDefault="00F4781F" w:rsidP="00821909">
      <w:pPr>
        <w:rPr>
          <w:sz w:val="24"/>
          <w:szCs w:val="24"/>
        </w:rPr>
      </w:pPr>
      <w:r>
        <w:rPr>
          <w:sz w:val="24"/>
          <w:szCs w:val="24"/>
        </w:rPr>
        <w:t>Los productos tienen una organización jerárquica, lo que hace que el usuario encuentre de forma más rápida lo que quiere</w:t>
      </w:r>
    </w:p>
    <w:p w14:paraId="3C38AE79" w14:textId="658A2F65" w:rsidR="00F4781F" w:rsidRDefault="00F4781F" w:rsidP="00821909">
      <w:pPr>
        <w:rPr>
          <w:sz w:val="24"/>
          <w:szCs w:val="24"/>
        </w:rPr>
      </w:pPr>
    </w:p>
    <w:p w14:paraId="014934EC" w14:textId="6079FD3A" w:rsidR="00F4781F" w:rsidRDefault="00F4781F" w:rsidP="00F4781F">
      <w:pPr>
        <w:pStyle w:val="Ttulo3"/>
        <w:numPr>
          <w:ilvl w:val="2"/>
          <w:numId w:val="11"/>
        </w:numPr>
        <w:rPr>
          <w:rStyle w:val="nfasissutil"/>
          <w:i w:val="0"/>
          <w:iCs w:val="0"/>
          <w:color w:val="4F81BD" w:themeColor="accent1"/>
        </w:rPr>
      </w:pPr>
      <w:bookmarkStart w:id="15" w:name="_Toc52896870"/>
      <w:r>
        <w:rPr>
          <w:rStyle w:val="nfasissutil"/>
          <w:i w:val="0"/>
          <w:iCs w:val="0"/>
          <w:color w:val="4F81BD" w:themeColor="accent1"/>
        </w:rPr>
        <w:t>Zona de trabajo</w:t>
      </w:r>
      <w:bookmarkEnd w:id="15"/>
    </w:p>
    <w:p w14:paraId="3C3ED3AF" w14:textId="522EA403" w:rsidR="00F4781F" w:rsidRDefault="00F4781F" w:rsidP="00F4781F">
      <w:pPr>
        <w:rPr>
          <w:sz w:val="24"/>
          <w:szCs w:val="24"/>
        </w:rPr>
      </w:pPr>
      <w:r>
        <w:rPr>
          <w:sz w:val="24"/>
          <w:szCs w:val="24"/>
        </w:rPr>
        <w:t xml:space="preserve">La zona de central es la zona que </w:t>
      </w:r>
      <w:r w:rsidR="00146FA9">
        <w:rPr>
          <w:sz w:val="24"/>
          <w:szCs w:val="24"/>
        </w:rPr>
        <w:t>más</w:t>
      </w:r>
      <w:r>
        <w:rPr>
          <w:sz w:val="24"/>
          <w:szCs w:val="24"/>
        </w:rPr>
        <w:t xml:space="preserve"> va a usar el usuario, que viene a ser la zona donde están los productos, será la zona principal de la web.</w:t>
      </w:r>
    </w:p>
    <w:p w14:paraId="1BE5D89E" w14:textId="3B3EEDC7" w:rsidR="00F4781F" w:rsidRDefault="00F4781F" w:rsidP="00F4781F">
      <w:pPr>
        <w:rPr>
          <w:sz w:val="24"/>
          <w:szCs w:val="24"/>
        </w:rPr>
      </w:pPr>
      <w:r>
        <w:rPr>
          <w:sz w:val="24"/>
          <w:szCs w:val="24"/>
        </w:rPr>
        <w:t xml:space="preserve">La zona izquierda viene a ser un menú </w:t>
      </w:r>
      <w:r w:rsidR="00146FA9">
        <w:rPr>
          <w:sz w:val="24"/>
          <w:szCs w:val="24"/>
        </w:rPr>
        <w:t>jerárquico</w:t>
      </w:r>
      <w:r>
        <w:rPr>
          <w:sz w:val="24"/>
          <w:szCs w:val="24"/>
        </w:rPr>
        <w:t xml:space="preserve"> donde puede acceder para acceder a un grupo de productos.</w:t>
      </w:r>
    </w:p>
    <w:p w14:paraId="4D61E605" w14:textId="1BDA56C2" w:rsidR="00F4781F" w:rsidRDefault="00F4781F" w:rsidP="00F4781F">
      <w:pPr>
        <w:rPr>
          <w:sz w:val="24"/>
          <w:szCs w:val="24"/>
        </w:rPr>
      </w:pPr>
      <w:r>
        <w:rPr>
          <w:sz w:val="24"/>
          <w:szCs w:val="24"/>
        </w:rPr>
        <w:t xml:space="preserve">La zona superior es donde viene la </w:t>
      </w:r>
      <w:r w:rsidR="00146FA9">
        <w:rPr>
          <w:sz w:val="24"/>
          <w:szCs w:val="24"/>
        </w:rPr>
        <w:t>cabecera</w:t>
      </w:r>
      <w:r>
        <w:rPr>
          <w:sz w:val="24"/>
          <w:szCs w:val="24"/>
        </w:rPr>
        <w:t xml:space="preserve"> y el panel de navegación.</w:t>
      </w:r>
    </w:p>
    <w:p w14:paraId="10634BDD" w14:textId="6916DBD3" w:rsidR="00F4781F" w:rsidRDefault="00F4781F" w:rsidP="00F4781F">
      <w:pPr>
        <w:rPr>
          <w:sz w:val="24"/>
          <w:szCs w:val="24"/>
        </w:rPr>
      </w:pPr>
      <w:r>
        <w:rPr>
          <w:sz w:val="24"/>
          <w:szCs w:val="24"/>
        </w:rPr>
        <w:t xml:space="preserve">En la zona inferior ira el pie de la </w:t>
      </w:r>
      <w:r w:rsidR="00146FA9">
        <w:rPr>
          <w:sz w:val="24"/>
          <w:szCs w:val="24"/>
        </w:rPr>
        <w:t>página</w:t>
      </w:r>
      <w:r>
        <w:rPr>
          <w:sz w:val="24"/>
          <w:szCs w:val="24"/>
        </w:rPr>
        <w:t xml:space="preserve">, con información de contacto, un pequeño mapa </w:t>
      </w:r>
      <w:r w:rsidR="000B1F90">
        <w:rPr>
          <w:sz w:val="24"/>
          <w:szCs w:val="24"/>
        </w:rPr>
        <w:t>e</w:t>
      </w:r>
      <w:r>
        <w:rPr>
          <w:sz w:val="24"/>
          <w:szCs w:val="24"/>
        </w:rPr>
        <w:t xml:space="preserve"> información sobre la empresa</w:t>
      </w:r>
    </w:p>
    <w:p w14:paraId="4B9CEB98" w14:textId="5E07120A" w:rsidR="000B1F90" w:rsidRDefault="000B1F90" w:rsidP="00F4781F">
      <w:pPr>
        <w:rPr>
          <w:sz w:val="24"/>
          <w:szCs w:val="24"/>
        </w:rPr>
      </w:pPr>
    </w:p>
    <w:p w14:paraId="504BF215" w14:textId="14397EDE" w:rsidR="000B1F90" w:rsidRDefault="000B1F90" w:rsidP="00E52E28">
      <w:pPr>
        <w:pStyle w:val="Ttulo3"/>
        <w:numPr>
          <w:ilvl w:val="2"/>
          <w:numId w:val="11"/>
        </w:numPr>
      </w:pPr>
      <w:bookmarkStart w:id="16" w:name="_Toc52896871"/>
      <w:r>
        <w:t>Bloques de estructuras</w:t>
      </w:r>
      <w:bookmarkEnd w:id="16"/>
    </w:p>
    <w:p w14:paraId="33F327D6" w14:textId="180DADC1" w:rsidR="000B1F90" w:rsidRDefault="000B1F90" w:rsidP="000B1F90">
      <w:pPr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00515B11">
        <w:rPr>
          <w:sz w:val="24"/>
          <w:szCs w:val="24"/>
        </w:rPr>
        <w:t>página</w:t>
      </w:r>
      <w:r>
        <w:rPr>
          <w:sz w:val="24"/>
          <w:szCs w:val="24"/>
        </w:rPr>
        <w:t xml:space="preserve"> web se </w:t>
      </w:r>
      <w:r w:rsidR="00515B11">
        <w:rPr>
          <w:sz w:val="24"/>
          <w:szCs w:val="24"/>
        </w:rPr>
        <w:t>organizará</w:t>
      </w:r>
      <w:r>
        <w:rPr>
          <w:sz w:val="24"/>
          <w:szCs w:val="24"/>
        </w:rPr>
        <w:t xml:space="preserve"> mediante div.</w:t>
      </w:r>
    </w:p>
    <w:p w14:paraId="6C50DFDC" w14:textId="5E925D98" w:rsidR="009E7EC0" w:rsidRDefault="00146FA9" w:rsidP="000B1F90">
      <w:pPr>
        <w:rPr>
          <w:sz w:val="24"/>
          <w:szCs w:val="24"/>
        </w:rPr>
      </w:pPr>
      <w:r>
        <w:rPr>
          <w:sz w:val="24"/>
          <w:szCs w:val="24"/>
        </w:rPr>
        <w:t>Tendrá</w:t>
      </w:r>
      <w:r w:rsidR="000B1F90">
        <w:rPr>
          <w:sz w:val="24"/>
          <w:szCs w:val="24"/>
        </w:rPr>
        <w:t xml:space="preserve"> uno principal llamado container y luego dentro de este tendrá otros</w:t>
      </w:r>
      <w:r w:rsidR="009E7EC0">
        <w:rPr>
          <w:sz w:val="24"/>
          <w:szCs w:val="24"/>
        </w:rPr>
        <w:t xml:space="preserve"> principales </w:t>
      </w:r>
      <w:r w:rsidR="000B1F90">
        <w:rPr>
          <w:sz w:val="24"/>
          <w:szCs w:val="24"/>
        </w:rPr>
        <w:t>como</w:t>
      </w:r>
      <w:r w:rsidR="009E7EC0">
        <w:rPr>
          <w:sz w:val="24"/>
          <w:szCs w:val="24"/>
        </w:rPr>
        <w:t>:</w:t>
      </w:r>
    </w:p>
    <w:p w14:paraId="69C60546" w14:textId="4F82FFF0" w:rsidR="009E7EC0" w:rsidRDefault="009E7EC0" w:rsidP="009E7EC0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22854">
        <w:rPr>
          <w:b/>
          <w:bCs/>
          <w:sz w:val="24"/>
          <w:szCs w:val="24"/>
        </w:rPr>
        <w:t>H</w:t>
      </w:r>
      <w:r w:rsidR="000B1F90" w:rsidRPr="00522854">
        <w:rPr>
          <w:b/>
          <w:bCs/>
          <w:sz w:val="24"/>
          <w:szCs w:val="24"/>
        </w:rPr>
        <w:t>eader</w:t>
      </w:r>
      <w:r>
        <w:rPr>
          <w:sz w:val="24"/>
          <w:szCs w:val="24"/>
        </w:rPr>
        <w:t xml:space="preserve">: </w:t>
      </w:r>
      <w:r w:rsidR="00146FA9">
        <w:rPr>
          <w:sz w:val="24"/>
          <w:szCs w:val="24"/>
        </w:rPr>
        <w:t>Contendrá</w:t>
      </w:r>
      <w:r>
        <w:rPr>
          <w:sz w:val="24"/>
          <w:szCs w:val="24"/>
        </w:rPr>
        <w:t xml:space="preserve"> la </w:t>
      </w:r>
      <w:r w:rsidR="00146FA9">
        <w:rPr>
          <w:sz w:val="24"/>
          <w:szCs w:val="24"/>
        </w:rPr>
        <w:t>cabecera</w:t>
      </w:r>
      <w:r w:rsidR="00B75DB7">
        <w:rPr>
          <w:sz w:val="24"/>
          <w:szCs w:val="24"/>
        </w:rPr>
        <w:t>, con el logo, nombre del bar y un “botón” para hacer reservas</w:t>
      </w:r>
    </w:p>
    <w:p w14:paraId="6FA1732A" w14:textId="4915C1AD" w:rsidR="003A0143" w:rsidRDefault="00401880" w:rsidP="003A01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B3F1D9" wp14:editId="488C0220">
            <wp:extent cx="5400675" cy="530225"/>
            <wp:effectExtent l="0" t="0" r="952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EBE" w14:textId="3E3A6443" w:rsidR="00401880" w:rsidRDefault="00401880" w:rsidP="003A0143">
      <w:pPr>
        <w:rPr>
          <w:sz w:val="24"/>
          <w:szCs w:val="24"/>
        </w:rPr>
      </w:pPr>
    </w:p>
    <w:p w14:paraId="612521A0" w14:textId="64FAF777" w:rsidR="00401880" w:rsidRDefault="00401880" w:rsidP="003A0143">
      <w:pPr>
        <w:rPr>
          <w:sz w:val="24"/>
          <w:szCs w:val="24"/>
        </w:rPr>
      </w:pPr>
    </w:p>
    <w:p w14:paraId="0AF47430" w14:textId="77777777" w:rsidR="00401880" w:rsidRPr="003A0143" w:rsidRDefault="00401880" w:rsidP="003A0143">
      <w:pPr>
        <w:rPr>
          <w:sz w:val="24"/>
          <w:szCs w:val="24"/>
        </w:rPr>
      </w:pPr>
    </w:p>
    <w:p w14:paraId="2E918290" w14:textId="78046C8F" w:rsidR="00401880" w:rsidRDefault="009E7EC0" w:rsidP="00401880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22854">
        <w:rPr>
          <w:b/>
          <w:bCs/>
          <w:sz w:val="24"/>
          <w:szCs w:val="24"/>
        </w:rPr>
        <w:lastRenderedPageBreak/>
        <w:t>N</w:t>
      </w:r>
      <w:r w:rsidR="000B1F90" w:rsidRPr="00522854">
        <w:rPr>
          <w:b/>
          <w:bCs/>
          <w:sz w:val="24"/>
          <w:szCs w:val="24"/>
        </w:rPr>
        <w:t>av</w:t>
      </w:r>
      <w:r>
        <w:rPr>
          <w:sz w:val="24"/>
          <w:szCs w:val="24"/>
        </w:rPr>
        <w:t xml:space="preserve">: </w:t>
      </w:r>
      <w:r w:rsidR="00146FA9">
        <w:rPr>
          <w:sz w:val="24"/>
          <w:szCs w:val="24"/>
        </w:rPr>
        <w:t>Contendrá</w:t>
      </w:r>
      <w:r>
        <w:rPr>
          <w:sz w:val="24"/>
          <w:szCs w:val="24"/>
        </w:rPr>
        <w:t xml:space="preserve"> la barra de </w:t>
      </w:r>
      <w:r w:rsidR="00146FA9">
        <w:rPr>
          <w:sz w:val="24"/>
          <w:szCs w:val="24"/>
        </w:rPr>
        <w:t>navegación</w:t>
      </w:r>
      <w:r w:rsidR="00B75DB7">
        <w:rPr>
          <w:sz w:val="24"/>
          <w:szCs w:val="24"/>
        </w:rPr>
        <w:t xml:space="preserve">, con </w:t>
      </w:r>
      <w:r w:rsidR="00401880">
        <w:rPr>
          <w:sz w:val="24"/>
          <w:szCs w:val="24"/>
        </w:rPr>
        <w:t>enlaces a información de la empresa</w:t>
      </w:r>
    </w:p>
    <w:p w14:paraId="5CC59FBD" w14:textId="1EE9C712" w:rsidR="00EF0347" w:rsidRPr="00EF0347" w:rsidRDefault="00EF0347" w:rsidP="00EF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86CCBE" wp14:editId="2F7AB57E">
            <wp:extent cx="5400675" cy="606425"/>
            <wp:effectExtent l="0" t="0" r="9525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404" w14:textId="11917918" w:rsidR="00797CF2" w:rsidRDefault="00797CF2" w:rsidP="00797CF2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22854">
        <w:rPr>
          <w:b/>
          <w:bCs/>
          <w:sz w:val="24"/>
          <w:szCs w:val="24"/>
        </w:rPr>
        <w:t>Menú</w:t>
      </w:r>
      <w:r w:rsidR="00431BEE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Horizontal</w:t>
      </w:r>
      <w:r>
        <w:rPr>
          <w:sz w:val="24"/>
          <w:szCs w:val="24"/>
        </w:rPr>
        <w:t>: Contendrá el menú</w:t>
      </w:r>
      <w:r>
        <w:rPr>
          <w:sz w:val="24"/>
          <w:szCs w:val="24"/>
        </w:rPr>
        <w:t xml:space="preserve"> horizonta</w:t>
      </w:r>
      <w:r w:rsidR="000E30FA">
        <w:rPr>
          <w:sz w:val="24"/>
          <w:szCs w:val="24"/>
        </w:rPr>
        <w:t>l desplegable con</w:t>
      </w:r>
      <w:r w:rsidR="00B75DB7">
        <w:rPr>
          <w:sz w:val="24"/>
          <w:szCs w:val="24"/>
        </w:rPr>
        <w:t xml:space="preserve"> las opciones </w:t>
      </w:r>
      <w:r w:rsidR="004C7262">
        <w:rPr>
          <w:sz w:val="24"/>
          <w:szCs w:val="24"/>
        </w:rPr>
        <w:t>de forma jerárquica con el contenido del bar</w:t>
      </w:r>
    </w:p>
    <w:p w14:paraId="14DF4ACA" w14:textId="3BDDE0AD" w:rsidR="00EF0347" w:rsidRPr="00EF0347" w:rsidRDefault="005D635D" w:rsidP="00EF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1300D" wp14:editId="6C5EDD95">
            <wp:extent cx="5400675" cy="2643505"/>
            <wp:effectExtent l="0" t="0" r="9525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DA1C" w14:textId="0E679132" w:rsidR="009E7EC0" w:rsidRDefault="009E7EC0" w:rsidP="009E7EC0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22854">
        <w:rPr>
          <w:b/>
          <w:bCs/>
          <w:sz w:val="24"/>
          <w:szCs w:val="24"/>
        </w:rPr>
        <w:t>Menú</w:t>
      </w:r>
      <w:r w:rsidR="00431BEE">
        <w:rPr>
          <w:b/>
          <w:bCs/>
          <w:sz w:val="24"/>
          <w:szCs w:val="24"/>
        </w:rPr>
        <w:t>-</w:t>
      </w:r>
      <w:r w:rsidR="00797CF2">
        <w:rPr>
          <w:b/>
          <w:bCs/>
          <w:sz w:val="24"/>
          <w:szCs w:val="24"/>
        </w:rPr>
        <w:t>Vertical</w:t>
      </w:r>
      <w:r>
        <w:rPr>
          <w:sz w:val="24"/>
          <w:szCs w:val="24"/>
        </w:rPr>
        <w:t xml:space="preserve">: </w:t>
      </w:r>
      <w:r w:rsidR="00146FA9">
        <w:rPr>
          <w:sz w:val="24"/>
          <w:szCs w:val="24"/>
        </w:rPr>
        <w:t>Contendrá</w:t>
      </w:r>
      <w:r>
        <w:rPr>
          <w:sz w:val="24"/>
          <w:szCs w:val="24"/>
        </w:rPr>
        <w:t xml:space="preserve"> el </w:t>
      </w:r>
      <w:r w:rsidR="00146FA9">
        <w:rPr>
          <w:sz w:val="24"/>
          <w:szCs w:val="24"/>
        </w:rPr>
        <w:t>menú</w:t>
      </w:r>
      <w:r w:rsidR="00797CF2">
        <w:rPr>
          <w:sz w:val="24"/>
          <w:szCs w:val="24"/>
        </w:rPr>
        <w:t xml:space="preserve"> de la izquierda, </w:t>
      </w:r>
      <w:r w:rsidR="004C7262">
        <w:rPr>
          <w:sz w:val="24"/>
          <w:szCs w:val="24"/>
        </w:rPr>
        <w:t>contiene l</w:t>
      </w:r>
      <w:r w:rsidR="00A317E1">
        <w:rPr>
          <w:sz w:val="24"/>
          <w:szCs w:val="24"/>
        </w:rPr>
        <w:t xml:space="preserve">os productos </w:t>
      </w:r>
      <w:r w:rsidR="004C7262">
        <w:rPr>
          <w:sz w:val="24"/>
          <w:szCs w:val="24"/>
        </w:rPr>
        <w:t xml:space="preserve">de forma </w:t>
      </w:r>
      <w:r w:rsidR="000E30FA">
        <w:rPr>
          <w:sz w:val="24"/>
          <w:szCs w:val="24"/>
        </w:rPr>
        <w:t>jerárquica,</w:t>
      </w:r>
      <w:r w:rsidR="004C7262">
        <w:rPr>
          <w:sz w:val="24"/>
          <w:szCs w:val="24"/>
        </w:rPr>
        <w:t xml:space="preserve"> pero con un desglose para saber como hemos llegado</w:t>
      </w:r>
      <w:r w:rsidR="00A317E1">
        <w:rPr>
          <w:sz w:val="24"/>
          <w:szCs w:val="24"/>
        </w:rPr>
        <w:t>,</w:t>
      </w:r>
      <w:r w:rsidR="004C7262">
        <w:rPr>
          <w:sz w:val="24"/>
          <w:szCs w:val="24"/>
        </w:rPr>
        <w:t xml:space="preserve"> donde estamos y por si queremos ir a otro lugar</w:t>
      </w:r>
    </w:p>
    <w:p w14:paraId="3639EC94" w14:textId="75B0E663" w:rsidR="005D635D" w:rsidRDefault="005D635D" w:rsidP="005D635D">
      <w:pPr>
        <w:pStyle w:val="Prrafodelista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MenVer-1</w:t>
      </w:r>
    </w:p>
    <w:p w14:paraId="1E835808" w14:textId="62A62EEF" w:rsidR="005D635D" w:rsidRDefault="005D635D" w:rsidP="005D635D">
      <w:pPr>
        <w:pStyle w:val="Prrafodelista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MenVer-2</w:t>
      </w:r>
    </w:p>
    <w:p w14:paraId="1C636A08" w14:textId="54B748B1" w:rsidR="005D635D" w:rsidRDefault="005D635D" w:rsidP="005D635D">
      <w:pPr>
        <w:pStyle w:val="Prrafodelista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</w:t>
      </w:r>
    </w:p>
    <w:p w14:paraId="166C9302" w14:textId="044D56A2" w:rsidR="005D635D" w:rsidRDefault="005D635D" w:rsidP="005D635D">
      <w:pPr>
        <w:pStyle w:val="Prrafodelista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MenVer-3-1</w:t>
      </w:r>
    </w:p>
    <w:p w14:paraId="26013675" w14:textId="63390E90" w:rsidR="005D635D" w:rsidRDefault="005D635D" w:rsidP="005D635D">
      <w:pPr>
        <w:pStyle w:val="Prrafodelista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MenVer-3-2</w:t>
      </w:r>
    </w:p>
    <w:p w14:paraId="1EF09DDB" w14:textId="1BF26A2F" w:rsidR="005D635D" w:rsidRDefault="005D635D" w:rsidP="005D635D">
      <w:pPr>
        <w:pStyle w:val="Prrafodelista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MenVer-3-2-1</w:t>
      </w:r>
    </w:p>
    <w:p w14:paraId="3DE04BA4" w14:textId="22AA563E" w:rsidR="005D635D" w:rsidRDefault="005D635D" w:rsidP="005D635D">
      <w:pPr>
        <w:pStyle w:val="Prrafodelista"/>
        <w:numPr>
          <w:ilvl w:val="3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MenVer-3-2-2</w:t>
      </w:r>
    </w:p>
    <w:p w14:paraId="0FD1CC3D" w14:textId="23789000" w:rsidR="005D635D" w:rsidRDefault="005D635D" w:rsidP="005D635D">
      <w:pPr>
        <w:pStyle w:val="Prrafodelista"/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MenVer-3-3</w:t>
      </w:r>
    </w:p>
    <w:p w14:paraId="53702E38" w14:textId="510555BE" w:rsidR="005D635D" w:rsidRPr="005D635D" w:rsidRDefault="005D635D" w:rsidP="005D635D">
      <w:pPr>
        <w:pStyle w:val="Prrafodelista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MenVer-4</w:t>
      </w:r>
    </w:p>
    <w:p w14:paraId="1A3EAD2A" w14:textId="77777777" w:rsidR="005D635D" w:rsidRPr="005D635D" w:rsidRDefault="005D635D" w:rsidP="005D635D">
      <w:pPr>
        <w:rPr>
          <w:sz w:val="24"/>
          <w:szCs w:val="24"/>
        </w:rPr>
      </w:pPr>
    </w:p>
    <w:p w14:paraId="47C7B08E" w14:textId="539C9E8A" w:rsidR="005D635D" w:rsidRPr="005D635D" w:rsidRDefault="009E7EC0" w:rsidP="005F1DE2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D635D">
        <w:rPr>
          <w:b/>
          <w:bCs/>
          <w:sz w:val="24"/>
          <w:szCs w:val="24"/>
        </w:rPr>
        <w:t>C</w:t>
      </w:r>
      <w:r w:rsidR="000B1F90" w:rsidRPr="005D635D">
        <w:rPr>
          <w:b/>
          <w:bCs/>
          <w:sz w:val="24"/>
          <w:szCs w:val="24"/>
        </w:rPr>
        <w:t>ontent</w:t>
      </w:r>
      <w:r w:rsidRPr="005D635D">
        <w:rPr>
          <w:sz w:val="24"/>
          <w:szCs w:val="24"/>
        </w:rPr>
        <w:t>: Contiene el contenido de la</w:t>
      </w:r>
      <w:r w:rsidR="00476E8C" w:rsidRPr="005D635D">
        <w:rPr>
          <w:sz w:val="24"/>
          <w:szCs w:val="24"/>
        </w:rPr>
        <w:t xml:space="preserve"> web que consumirá el usuario</w:t>
      </w:r>
    </w:p>
    <w:p w14:paraId="02894F41" w14:textId="7FA4BBB5" w:rsidR="004141A7" w:rsidRPr="008C4B54" w:rsidRDefault="009E7EC0" w:rsidP="008C4B54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522854">
        <w:rPr>
          <w:b/>
          <w:bCs/>
          <w:sz w:val="24"/>
          <w:szCs w:val="24"/>
        </w:rPr>
        <w:t>F</w:t>
      </w:r>
      <w:r w:rsidR="000B1F90" w:rsidRPr="00522854">
        <w:rPr>
          <w:b/>
          <w:bCs/>
          <w:sz w:val="24"/>
          <w:szCs w:val="24"/>
        </w:rPr>
        <w:t>oote</w:t>
      </w:r>
      <w:r w:rsidRPr="00522854">
        <w:rPr>
          <w:b/>
          <w:bCs/>
          <w:sz w:val="24"/>
          <w:szCs w:val="24"/>
        </w:rPr>
        <w:t>r</w:t>
      </w:r>
      <w:r>
        <w:rPr>
          <w:sz w:val="24"/>
          <w:szCs w:val="24"/>
        </w:rPr>
        <w:t>: Contiene el pie</w:t>
      </w:r>
      <w:r w:rsidR="00B75DB7">
        <w:rPr>
          <w:sz w:val="24"/>
          <w:szCs w:val="24"/>
        </w:rPr>
        <w:t>, con el mapa, y datos de la empresa</w:t>
      </w:r>
    </w:p>
    <w:p w14:paraId="3D1C94EB" w14:textId="5579ED8F" w:rsidR="00821909" w:rsidRDefault="00821909" w:rsidP="00821909">
      <w:pPr>
        <w:pStyle w:val="Ttulo2"/>
        <w:numPr>
          <w:ilvl w:val="1"/>
          <w:numId w:val="11"/>
        </w:numPr>
      </w:pPr>
      <w:bookmarkStart w:id="17" w:name="_Toc52896872"/>
      <w:r>
        <w:lastRenderedPageBreak/>
        <w:t xml:space="preserve">Estructura </w:t>
      </w:r>
      <w:r w:rsidR="00F4781F">
        <w:t>índex</w:t>
      </w:r>
      <w:bookmarkEnd w:id="17"/>
    </w:p>
    <w:p w14:paraId="5DF7ACA4" w14:textId="76FB08AA" w:rsidR="00821909" w:rsidRDefault="00220BA6" w:rsidP="00821909">
      <w:r>
        <w:rPr>
          <w:noProof/>
        </w:rPr>
        <w:drawing>
          <wp:inline distT="0" distB="0" distL="0" distR="0" wp14:anchorId="17885C45" wp14:editId="0B62A2B2">
            <wp:extent cx="5400675" cy="4646295"/>
            <wp:effectExtent l="0" t="0" r="952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A12A" w14:textId="77777777" w:rsidR="00797CF2" w:rsidRDefault="00797CF2" w:rsidP="00821909"/>
    <w:p w14:paraId="743C0591" w14:textId="3DAE6F1B" w:rsidR="007F00E4" w:rsidRDefault="001F1132" w:rsidP="00821909">
      <w:r>
        <w:br w:type="page"/>
      </w:r>
    </w:p>
    <w:p w14:paraId="7EBC785B" w14:textId="1C2D407C" w:rsidR="00821909" w:rsidRDefault="00821909" w:rsidP="00821909">
      <w:pPr>
        <w:pStyle w:val="Ttulo2"/>
        <w:numPr>
          <w:ilvl w:val="1"/>
          <w:numId w:val="11"/>
        </w:numPr>
      </w:pPr>
      <w:bookmarkStart w:id="18" w:name="_Toc52896873"/>
      <w:r>
        <w:lastRenderedPageBreak/>
        <w:t xml:space="preserve">Estructura </w:t>
      </w:r>
      <w:r w:rsidR="001F1132">
        <w:t>interior</w:t>
      </w:r>
      <w:bookmarkEnd w:id="18"/>
    </w:p>
    <w:p w14:paraId="0F0F878D" w14:textId="500EBB9A" w:rsidR="001F1132" w:rsidRPr="001F1132" w:rsidRDefault="00846AA7" w:rsidP="001F1132">
      <w:r>
        <w:rPr>
          <w:noProof/>
        </w:rPr>
        <w:drawing>
          <wp:inline distT="0" distB="0" distL="0" distR="0" wp14:anchorId="603FED1E" wp14:editId="60E3D43C">
            <wp:extent cx="5400675" cy="459930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618" w14:textId="66630EC2" w:rsidR="00821909" w:rsidRDefault="00821909" w:rsidP="00821909"/>
    <w:p w14:paraId="013A12BB" w14:textId="77777777" w:rsidR="00821909" w:rsidRPr="00821909" w:rsidRDefault="00821909" w:rsidP="00821909"/>
    <w:sectPr w:rsidR="00821909" w:rsidRPr="00821909" w:rsidSect="006F6A5B">
      <w:headerReference w:type="default" r:id="rId26"/>
      <w:footerReference w:type="default" r:id="rId27"/>
      <w:footerReference w:type="first" r:id="rId28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BA1FC" w14:textId="77777777" w:rsidR="00A60264" w:rsidRDefault="00A60264" w:rsidP="006F6A5B">
      <w:pPr>
        <w:spacing w:after="0" w:line="240" w:lineRule="auto"/>
      </w:pPr>
      <w:r>
        <w:separator/>
      </w:r>
    </w:p>
  </w:endnote>
  <w:endnote w:type="continuationSeparator" w:id="0">
    <w:p w14:paraId="09CCD59E" w14:textId="77777777" w:rsidR="00A60264" w:rsidRDefault="00A60264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9CA9F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6D27BBD1" wp14:editId="285D3C69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62965AD1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4BDEF00E" w14:textId="77777777" w:rsidR="003F3079" w:rsidRPr="003F3079" w:rsidRDefault="00F52429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42AC2F10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3D26F43E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276F7" w14:textId="77777777" w:rsidR="003F3079" w:rsidRDefault="003F3079">
    <w:pPr>
      <w:pStyle w:val="Piedepgina"/>
      <w:rPr>
        <w:noProof/>
        <w:lang w:val="es-AR" w:eastAsia="es-AR"/>
      </w:rPr>
    </w:pPr>
  </w:p>
  <w:p w14:paraId="3B2AAD42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54430" w14:textId="77777777" w:rsidR="00A60264" w:rsidRDefault="00A60264" w:rsidP="006F6A5B">
      <w:pPr>
        <w:spacing w:after="0" w:line="240" w:lineRule="auto"/>
      </w:pPr>
      <w:r>
        <w:separator/>
      </w:r>
    </w:p>
  </w:footnote>
  <w:footnote w:type="continuationSeparator" w:id="0">
    <w:p w14:paraId="6334F8E4" w14:textId="77777777" w:rsidR="00A60264" w:rsidRDefault="00A60264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B466B" w14:textId="6382D5C3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5BF31EDF" wp14:editId="146B5153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68A9E2D483C24014AFA03D8995B370A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52429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57D9C"/>
    <w:multiLevelType w:val="multilevel"/>
    <w:tmpl w:val="270434C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2B5A3A"/>
    <w:multiLevelType w:val="multilevel"/>
    <w:tmpl w:val="BDEE0E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C03BE7"/>
    <w:multiLevelType w:val="multilevel"/>
    <w:tmpl w:val="7D14F05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0C32C95"/>
    <w:multiLevelType w:val="multilevel"/>
    <w:tmpl w:val="270434C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C5A3475"/>
    <w:multiLevelType w:val="hybridMultilevel"/>
    <w:tmpl w:val="42BECC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6682F"/>
    <w:multiLevelType w:val="multilevel"/>
    <w:tmpl w:val="A170AF8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FD46699"/>
    <w:multiLevelType w:val="multilevel"/>
    <w:tmpl w:val="A170AF8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56B93751"/>
    <w:multiLevelType w:val="multilevel"/>
    <w:tmpl w:val="A170AF88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0270D1F"/>
    <w:multiLevelType w:val="hybridMultilevel"/>
    <w:tmpl w:val="2924A3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F3CFF"/>
    <w:multiLevelType w:val="multilevel"/>
    <w:tmpl w:val="A6E2C8A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6436E9F"/>
    <w:multiLevelType w:val="hybridMultilevel"/>
    <w:tmpl w:val="DBE8EB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5019C"/>
    <w:multiLevelType w:val="hybridMultilevel"/>
    <w:tmpl w:val="70AC16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E177EA"/>
    <w:multiLevelType w:val="multilevel"/>
    <w:tmpl w:val="7D14F05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F372C58"/>
    <w:multiLevelType w:val="multilevel"/>
    <w:tmpl w:val="F8546A2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0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12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29"/>
    <w:rsid w:val="00002011"/>
    <w:rsid w:val="00005B29"/>
    <w:rsid w:val="00047449"/>
    <w:rsid w:val="000B1F90"/>
    <w:rsid w:val="000D3ABB"/>
    <w:rsid w:val="000E30FA"/>
    <w:rsid w:val="000E69F2"/>
    <w:rsid w:val="00100E6A"/>
    <w:rsid w:val="00116250"/>
    <w:rsid w:val="00146FA9"/>
    <w:rsid w:val="0017537D"/>
    <w:rsid w:val="001D4564"/>
    <w:rsid w:val="001E0397"/>
    <w:rsid w:val="001F1132"/>
    <w:rsid w:val="00220BA6"/>
    <w:rsid w:val="00260AFF"/>
    <w:rsid w:val="00274E5D"/>
    <w:rsid w:val="00284A42"/>
    <w:rsid w:val="00294191"/>
    <w:rsid w:val="002C3714"/>
    <w:rsid w:val="002D09F4"/>
    <w:rsid w:val="00337DBB"/>
    <w:rsid w:val="00340EC7"/>
    <w:rsid w:val="00345E25"/>
    <w:rsid w:val="00355535"/>
    <w:rsid w:val="003707D3"/>
    <w:rsid w:val="003A0143"/>
    <w:rsid w:val="003D0F22"/>
    <w:rsid w:val="003F3079"/>
    <w:rsid w:val="00401880"/>
    <w:rsid w:val="00401B1F"/>
    <w:rsid w:val="004141A7"/>
    <w:rsid w:val="00431806"/>
    <w:rsid w:val="00431BEE"/>
    <w:rsid w:val="004474CD"/>
    <w:rsid w:val="00476E8C"/>
    <w:rsid w:val="00482EAC"/>
    <w:rsid w:val="00493DD3"/>
    <w:rsid w:val="004C7262"/>
    <w:rsid w:val="004D4A79"/>
    <w:rsid w:val="004F55F8"/>
    <w:rsid w:val="00515B11"/>
    <w:rsid w:val="005215BB"/>
    <w:rsid w:val="00522854"/>
    <w:rsid w:val="00544580"/>
    <w:rsid w:val="00551B8F"/>
    <w:rsid w:val="005D635D"/>
    <w:rsid w:val="005F1C3E"/>
    <w:rsid w:val="00603E34"/>
    <w:rsid w:val="006548E1"/>
    <w:rsid w:val="00677FC0"/>
    <w:rsid w:val="006D1DCC"/>
    <w:rsid w:val="006F6A5B"/>
    <w:rsid w:val="00723620"/>
    <w:rsid w:val="00726847"/>
    <w:rsid w:val="0073720F"/>
    <w:rsid w:val="00741188"/>
    <w:rsid w:val="00787CEA"/>
    <w:rsid w:val="00797CF2"/>
    <w:rsid w:val="007F00E4"/>
    <w:rsid w:val="00821909"/>
    <w:rsid w:val="008339F7"/>
    <w:rsid w:val="00844BBB"/>
    <w:rsid w:val="00846AA7"/>
    <w:rsid w:val="00852D20"/>
    <w:rsid w:val="00894A27"/>
    <w:rsid w:val="008C4B54"/>
    <w:rsid w:val="008E08EB"/>
    <w:rsid w:val="009407A4"/>
    <w:rsid w:val="00963097"/>
    <w:rsid w:val="009B22C7"/>
    <w:rsid w:val="009E7EC0"/>
    <w:rsid w:val="00A00344"/>
    <w:rsid w:val="00A115A7"/>
    <w:rsid w:val="00A24A57"/>
    <w:rsid w:val="00A30286"/>
    <w:rsid w:val="00A317E1"/>
    <w:rsid w:val="00A60264"/>
    <w:rsid w:val="00A61B0A"/>
    <w:rsid w:val="00A751EF"/>
    <w:rsid w:val="00AA304E"/>
    <w:rsid w:val="00B077EA"/>
    <w:rsid w:val="00B228E4"/>
    <w:rsid w:val="00B27D14"/>
    <w:rsid w:val="00B53F6F"/>
    <w:rsid w:val="00B57C10"/>
    <w:rsid w:val="00B73244"/>
    <w:rsid w:val="00B75DB7"/>
    <w:rsid w:val="00BC65E0"/>
    <w:rsid w:val="00C23AFA"/>
    <w:rsid w:val="00C630CB"/>
    <w:rsid w:val="00D03452"/>
    <w:rsid w:val="00D21A71"/>
    <w:rsid w:val="00D23EAE"/>
    <w:rsid w:val="00D463EE"/>
    <w:rsid w:val="00D81E4F"/>
    <w:rsid w:val="00DD3584"/>
    <w:rsid w:val="00DD6EED"/>
    <w:rsid w:val="00DE557E"/>
    <w:rsid w:val="00E1340F"/>
    <w:rsid w:val="00E2017E"/>
    <w:rsid w:val="00E365F0"/>
    <w:rsid w:val="00E52E28"/>
    <w:rsid w:val="00E570D5"/>
    <w:rsid w:val="00E67E93"/>
    <w:rsid w:val="00E72D61"/>
    <w:rsid w:val="00EA48B0"/>
    <w:rsid w:val="00EB19E7"/>
    <w:rsid w:val="00EB29FD"/>
    <w:rsid w:val="00EC17FB"/>
    <w:rsid w:val="00EC2E94"/>
    <w:rsid w:val="00EE265B"/>
    <w:rsid w:val="00EF0347"/>
    <w:rsid w:val="00F42833"/>
    <w:rsid w:val="00F4781F"/>
    <w:rsid w:val="00F52429"/>
    <w:rsid w:val="00F566C9"/>
    <w:rsid w:val="00F76A49"/>
    <w:rsid w:val="00F8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38A0E"/>
  <w15:docId w15:val="{6F1A0240-2F0E-41AE-BE5C-F002C2D4F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51B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2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1clara-nfasis1">
    <w:name w:val="Grid Table 1 Light Accent 1"/>
    <w:basedOn w:val="Tablanormal"/>
    <w:uiPriority w:val="46"/>
    <w:rsid w:val="00677FC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-nfasis1">
    <w:name w:val="Grid Table 5 Dark Accent 1"/>
    <w:basedOn w:val="Tablanormal"/>
    <w:uiPriority w:val="50"/>
    <w:rsid w:val="00677F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nfasissutil">
    <w:name w:val="Subtle Emphasis"/>
    <w:basedOn w:val="Fuentedeprrafopredeter"/>
    <w:uiPriority w:val="19"/>
    <w:qFormat/>
    <w:rsid w:val="00F4781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73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40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m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tmp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8A9E2D483C24014AFA03D8995B370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A854C2-FD67-4DAF-8585-E4976B6648E4}"/>
      </w:docPartPr>
      <w:docPartBody>
        <w:p w:rsidR="0031377D" w:rsidRDefault="00014F41">
          <w:pPr>
            <w:pStyle w:val="68A9E2D483C24014AFA03D8995B370A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41"/>
    <w:rsid w:val="00014F41"/>
    <w:rsid w:val="0031377D"/>
    <w:rsid w:val="00D00A2A"/>
    <w:rsid w:val="00E3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68A9E2D483C24014AFA03D8995B370A9">
    <w:name w:val="68A9E2D483C24014AFA03D8995B370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322</TotalTime>
  <Pages>12</Pages>
  <Words>977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>Planificación de interfaz web y elaboración de guía de estilo</dc:subject>
  <dc:creator>Cristian Fernandez Tirado</dc:creator>
  <cp:lastModifiedBy>Cristian Fernandez Tirado</cp:lastModifiedBy>
  <cp:revision>75</cp:revision>
  <dcterms:created xsi:type="dcterms:W3CDTF">2020-10-04T10:46:00Z</dcterms:created>
  <dcterms:modified xsi:type="dcterms:W3CDTF">2020-10-06T15:14:00Z</dcterms:modified>
</cp:coreProperties>
</file>