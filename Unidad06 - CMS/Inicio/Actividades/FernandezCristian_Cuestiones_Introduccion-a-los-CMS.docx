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28779D" w14:textId="77777777" w:rsidR="006F6A5B" w:rsidRDefault="00EB29FD">
      <w:r>
        <w:rPr>
          <w:noProof/>
          <w:lang w:val="es-AR" w:eastAsia="es-AR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E9806BA" wp14:editId="3946DB59">
                <wp:simplePos x="0" y="0"/>
                <wp:positionH relativeFrom="column">
                  <wp:posOffset>-1115060</wp:posOffset>
                </wp:positionH>
                <wp:positionV relativeFrom="paragraph">
                  <wp:posOffset>-852170</wp:posOffset>
                </wp:positionV>
                <wp:extent cx="7574915" cy="10687685"/>
                <wp:effectExtent l="3175" t="635" r="3810" b="0"/>
                <wp:wrapNone/>
                <wp:docPr id="9" name="Lienz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5945" cy="106876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82955" y="652780"/>
                            <a:ext cx="6529705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Consolas" w:hAnsi="Consolas" w:cs="Consolas"/>
                                  <w:b/>
                                  <w:color w:val="1F497D" w:themeColor="text2"/>
                                  <w:sz w:val="72"/>
                                  <w:szCs w:val="72"/>
                                </w:rPr>
                                <w:alias w:val="Título"/>
                                <w:id w:val="22187196"/>
                                <w:placeholder>
                                  <w:docPart w:val="930B1A251CD745C6AF4805BDCB32E3DF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563A218" w14:textId="1C92745F" w:rsidR="006F6A5B" w:rsidRPr="0088229D" w:rsidRDefault="0088229D" w:rsidP="00EB29FD">
                                  <w:pPr>
                                    <w:jc w:val="center"/>
                                    <w:rPr>
                                      <w:rFonts w:ascii="Consolas" w:hAnsi="Consolas" w:cs="Consolas"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</w:pPr>
                                  <w:r w:rsidRPr="0088229D">
                                    <w:rPr>
                                      <w:rFonts w:ascii="Consolas" w:hAnsi="Consolas" w:cs="Consolas"/>
                                      <w:b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t>Introducción a los CMS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100" y="1588770"/>
                            <a:ext cx="7105650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690620" y="10152380"/>
                            <a:ext cx="3622040" cy="40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0F6DC8" w14:textId="77777777" w:rsidR="006F6A5B" w:rsidRPr="006F6A5B" w:rsidRDefault="00544580" w:rsidP="00963097">
                              <w:pPr>
                                <w:jc w:val="righ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instrText xml:space="preserve"> TIME \@ "dd/MM/yyyy" </w:instrTex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separate"/>
                              </w:r>
                              <w:r w:rsidR="0088229D">
                                <w:rPr>
                                  <w:b/>
                                  <w:noProof/>
                                  <w:sz w:val="36"/>
                                </w:rPr>
                                <w:t>25/09/2020</w:t>
                              </w:r>
                              <w:r>
                                <w:rPr>
                                  <w:b/>
                                  <w:sz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194050" y="1650365"/>
                            <a:ext cx="4025265" cy="1163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sz w:val="32"/>
                                </w:rPr>
                                <w:alias w:val="Asunto"/>
                                <w:id w:val="2218723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3446F817" w14:textId="67EE4509" w:rsidR="006F6A5B" w:rsidRPr="006F6A5B" w:rsidRDefault="0088229D" w:rsidP="00EB29FD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Cuestiones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2922270" y="9810115"/>
                            <a:ext cx="4405630" cy="462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1F497D" w:themeColor="text2"/>
                                  <w:sz w:val="36"/>
                                </w:rPr>
                                <w:alias w:val="Autor"/>
                                <w:id w:val="22187243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5301D061" w14:textId="77777777" w:rsidR="006F6A5B" w:rsidRPr="00963097" w:rsidRDefault="0088229D" w:rsidP="00963097">
                                  <w:pPr>
                                    <w:jc w:val="right"/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1F497D" w:themeColor="text2"/>
                                      <w:sz w:val="36"/>
                                    </w:rPr>
                                    <w:t>Cristian Fernandez Tirado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4"/>
                        <wps:cNvCnPr>
                          <a:cxnSpLocks noChangeShapeType="1"/>
                        </wps:cNvCnPr>
                        <wps:spPr bwMode="auto">
                          <a:xfrm flipH="1">
                            <a:off x="4650105" y="10151745"/>
                            <a:ext cx="2555875" cy="63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9806BA" id="Lienzo 4" o:spid="_x0000_s1026" editas="canvas" style="position:absolute;margin-left:-87.8pt;margin-top:-67.1pt;width:596.45pt;height:841.55pt;z-index:-251657216" coordsize="75749,1068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5749;height:106876;visibility:visible;mso-wrap-style:square">
                  <v:fill o:detectmouseclick="t"/>
                  <v:path o:connecttype="none"/>
                </v:shape>
                <v:shape id="Picture 7" o:spid="_x0000_s1028" type="#_x0000_t75" style="position:absolute;width:69259;height:106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9" type="#_x0000_t202" style="position:absolute;left:7829;top:6527;width:65297;height:1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rFonts w:ascii="Consolas" w:hAnsi="Consolas" w:cs="Consolas"/>
                            <w:b/>
                            <w:color w:val="1F497D" w:themeColor="text2"/>
                            <w:sz w:val="72"/>
                            <w:szCs w:val="72"/>
                          </w:rPr>
                          <w:alias w:val="Título"/>
                          <w:id w:val="22187196"/>
                          <w:placeholder>
                            <w:docPart w:val="930B1A251CD745C6AF4805BDCB32E3DF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4563A218" w14:textId="1C92745F" w:rsidR="006F6A5B" w:rsidRPr="0088229D" w:rsidRDefault="0088229D" w:rsidP="00EB29FD">
                            <w:pPr>
                              <w:jc w:val="center"/>
                              <w:rPr>
                                <w:rFonts w:ascii="Consolas" w:hAnsi="Consolas" w:cs="Consolas"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 w:rsidRPr="0088229D">
                              <w:rPr>
                                <w:rFonts w:ascii="Consolas" w:hAnsi="Consolas" w:cs="Consolas"/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Introducción a los CMS</w:t>
                            </w:r>
                          </w:p>
                        </w:sdtContent>
                      </w:sdt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0" type="#_x0000_t32" style="position:absolute;left:381;top:15887;width:71056;height: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" strokeweight="1.5pt"/>
                <v:shape id="Text Box 10" o:spid="_x0000_s1031" type="#_x0000_t202" style="position:absolute;left:36906;top:101523;width:36220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4A0F6DC8" w14:textId="77777777" w:rsidR="006F6A5B" w:rsidRPr="006F6A5B" w:rsidRDefault="00544580" w:rsidP="00963097">
                        <w:pPr>
                          <w:jc w:val="righ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fldChar w:fldCharType="begin"/>
                        </w:r>
                        <w:r>
                          <w:rPr>
                            <w:b/>
                            <w:sz w:val="36"/>
                          </w:rPr>
                          <w:instrText xml:space="preserve"> TIME \@ "dd/MM/yyyy" </w:instrText>
                        </w:r>
                        <w:r>
                          <w:rPr>
                            <w:b/>
                            <w:sz w:val="36"/>
                          </w:rPr>
                          <w:fldChar w:fldCharType="separate"/>
                        </w:r>
                        <w:r w:rsidR="0088229D">
                          <w:rPr>
                            <w:b/>
                            <w:noProof/>
                            <w:sz w:val="36"/>
                          </w:rPr>
                          <w:t>25/09/2020</w:t>
                        </w:r>
                        <w:r>
                          <w:rPr>
                            <w:b/>
                            <w:sz w:val="36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2" o:spid="_x0000_s1032" type="#_x0000_t202" style="position:absolute;left:31940;top:16503;width:40253;height:1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sdt>
                        <w:sdtPr>
                          <w:rPr>
                            <w:sz w:val="32"/>
                          </w:rPr>
                          <w:alias w:val="Asunto"/>
                          <w:id w:val="22187238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3446F817" w14:textId="67EE4509" w:rsidR="006F6A5B" w:rsidRPr="006F6A5B" w:rsidRDefault="0088229D" w:rsidP="00EB29F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Cuestiones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3" o:spid="_x0000_s1033" type="#_x0000_t202" style="position:absolute;left:29222;top:98101;width:44057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1F497D" w:themeColor="text2"/>
                            <w:sz w:val="36"/>
                          </w:rPr>
                          <w:alias w:val="Autor"/>
                          <w:id w:val="22187243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5301D061" w14:textId="77777777" w:rsidR="006F6A5B" w:rsidRPr="00963097" w:rsidRDefault="0088229D" w:rsidP="00963097">
                            <w:pPr>
                              <w:jc w:val="right"/>
                              <w:rPr>
                                <w:b/>
                                <w:color w:val="1F497D" w:themeColor="text2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36"/>
                              </w:rPr>
                              <w:t>Cristian Fernandez Tirado</w:t>
                            </w:r>
                          </w:p>
                        </w:sdtContent>
                      </w:sdt>
                    </w:txbxContent>
                  </v:textbox>
                </v:shape>
                <v:shape id="AutoShape 14" o:spid="_x0000_s1034" type="#_x0000_t32" style="position:absolute;left:46501;top:101517;width:25558;height: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" strokeweight="1.5pt"/>
              </v:group>
            </w:pict>
          </mc:Fallback>
        </mc:AlternateContent>
      </w:r>
    </w:p>
    <w:p w14:paraId="27819AFA" w14:textId="77777777" w:rsidR="00337DBB" w:rsidRDefault="00337DBB" w:rsidP="00337DBB">
      <w:pPr>
        <w:tabs>
          <w:tab w:val="center" w:pos="4252"/>
        </w:tabs>
        <w:jc w:val="center"/>
      </w:pPr>
    </w:p>
    <w:p w14:paraId="3223339A" w14:textId="77777777" w:rsidR="00260AFF" w:rsidRPr="00DD3584" w:rsidRDefault="006F6A5B" w:rsidP="00EA48B0">
      <w:pPr>
        <w:tabs>
          <w:tab w:val="center" w:pos="4252"/>
        </w:tabs>
      </w:pPr>
      <w:r w:rsidRPr="00337DBB">
        <w:br w:type="page"/>
      </w:r>
      <w:r w:rsidR="00337DBB">
        <w:lastRenderedPageBreak/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187510"/>
        <w:docPartObj>
          <w:docPartGallery w:val="Table of Contents"/>
          <w:docPartUnique/>
        </w:docPartObj>
      </w:sdtPr>
      <w:sdtEndPr/>
      <w:sdtContent>
        <w:p w14:paraId="0B7F5910" w14:textId="77777777" w:rsidR="00D463EE" w:rsidRDefault="00D463EE" w:rsidP="00260AFF">
          <w:pPr>
            <w:pStyle w:val="TtuloTDC"/>
            <w:pBdr>
              <w:bottom w:val="single" w:sz="4" w:space="1" w:color="4F81BD" w:themeColor="accent1"/>
            </w:pBdr>
          </w:pPr>
          <w:r>
            <w:t>Contenido</w:t>
          </w:r>
        </w:p>
        <w:p w14:paraId="4C4BA625" w14:textId="7AEAF46F" w:rsidR="00E62CAA" w:rsidRDefault="00D463EE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29436" w:history="1">
            <w:r w:rsidR="00E62CAA" w:rsidRPr="009B32EB">
              <w:rPr>
                <w:rStyle w:val="Hipervnculo"/>
                <w:noProof/>
              </w:rPr>
              <w:t>1.</w:t>
            </w:r>
            <w:r w:rsidR="00E62CAA">
              <w:rPr>
                <w:rFonts w:eastAsiaTheme="minorEastAsia"/>
                <w:noProof/>
                <w:lang w:eastAsia="es-ES"/>
              </w:rPr>
              <w:tab/>
            </w:r>
            <w:r w:rsidR="00E62CAA" w:rsidRPr="009B32EB">
              <w:rPr>
                <w:rStyle w:val="Hipervnculo"/>
                <w:noProof/>
              </w:rPr>
              <w:t>Enuncia las funciones principales de un CMS.</w:t>
            </w:r>
            <w:r w:rsidR="00E62CAA">
              <w:rPr>
                <w:noProof/>
                <w:webHidden/>
              </w:rPr>
              <w:tab/>
            </w:r>
            <w:r w:rsidR="00E62CAA">
              <w:rPr>
                <w:noProof/>
                <w:webHidden/>
              </w:rPr>
              <w:fldChar w:fldCharType="begin"/>
            </w:r>
            <w:r w:rsidR="00E62CAA">
              <w:rPr>
                <w:noProof/>
                <w:webHidden/>
              </w:rPr>
              <w:instrText xml:space="preserve"> PAGEREF _Toc51929436 \h </w:instrText>
            </w:r>
            <w:r w:rsidR="00E62CAA">
              <w:rPr>
                <w:noProof/>
                <w:webHidden/>
              </w:rPr>
            </w:r>
            <w:r w:rsidR="00E62CAA">
              <w:rPr>
                <w:noProof/>
                <w:webHidden/>
              </w:rPr>
              <w:fldChar w:fldCharType="separate"/>
            </w:r>
            <w:r w:rsidR="00E62CAA">
              <w:rPr>
                <w:noProof/>
                <w:webHidden/>
              </w:rPr>
              <w:t>3</w:t>
            </w:r>
            <w:r w:rsidR="00E62CAA">
              <w:rPr>
                <w:noProof/>
                <w:webHidden/>
              </w:rPr>
              <w:fldChar w:fldCharType="end"/>
            </w:r>
          </w:hyperlink>
        </w:p>
        <w:p w14:paraId="0D31AB57" w14:textId="23BCEE4D" w:rsidR="00E62CAA" w:rsidRDefault="00E62CAA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1929437" w:history="1">
            <w:r w:rsidRPr="009B32EB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32EB">
              <w:rPr>
                <w:rStyle w:val="Hipervnculo"/>
                <w:noProof/>
              </w:rPr>
              <w:t>Indica las principales ventajas e inconvenientes que tiene el uso de CMS para la creación de sitios web.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F089" w14:textId="693F730C" w:rsidR="00E62CAA" w:rsidRDefault="00E62CAA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1929438" w:history="1">
            <w:r w:rsidRPr="009B32EB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32EB">
              <w:rPr>
                <w:rStyle w:val="Hipervnculo"/>
                <w:noProof/>
              </w:rPr>
              <w:t>¿Qué tipos de sitios web pueden construirse con CMS comerciales? Indica algunos CMS adecuados para cada caso.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69FFE" w14:textId="4CD5B588" w:rsidR="00E62CAA" w:rsidRDefault="00E62CAA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1929439" w:history="1">
            <w:r w:rsidRPr="009B32EB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32EB">
              <w:rPr>
                <w:rStyle w:val="Hipervnculo"/>
                <w:noProof/>
              </w:rPr>
              <w:t>Enuncia algunas de las características que consideres más importantes de un CMS profesional.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4C684" w14:textId="68CB5311" w:rsidR="00E62CAA" w:rsidRDefault="00E62CAA">
          <w:pPr>
            <w:pStyle w:val="TDC1"/>
            <w:tabs>
              <w:tab w:val="left" w:pos="440"/>
              <w:tab w:val="right" w:leader="dot" w:pos="8495"/>
            </w:tabs>
            <w:rPr>
              <w:rFonts w:eastAsiaTheme="minorEastAsia"/>
              <w:noProof/>
              <w:lang w:eastAsia="es-ES"/>
            </w:rPr>
          </w:pPr>
          <w:hyperlink w:anchor="_Toc51929440" w:history="1">
            <w:r w:rsidRPr="009B32EB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B32EB">
              <w:rPr>
                <w:rStyle w:val="Hipervnculo"/>
                <w:noProof/>
              </w:rPr>
              <w:t>Mediante las herramientas What CMS o Wappalyzer, localiza al menos tres sitios web realizados con tres CMS diferentes.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_Toc51929440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83F45" w14:textId="7370775D" w:rsidR="00D463EE" w:rsidRDefault="00D463EE">
          <w:r>
            <w:fldChar w:fldCharType="end"/>
          </w:r>
        </w:p>
      </w:sdtContent>
    </w:sdt>
    <w:p w14:paraId="61EFFBB4" w14:textId="3ADB4E39" w:rsidR="00DD3584" w:rsidRDefault="00DD3584" w:rsidP="00DD3584">
      <w:pPr>
        <w:rPr>
          <w:sz w:val="24"/>
          <w:szCs w:val="24"/>
        </w:rPr>
      </w:pPr>
    </w:p>
    <w:p w14:paraId="0A54C663" w14:textId="714B8A18" w:rsidR="0088229D" w:rsidRPr="0088229D" w:rsidRDefault="0088229D" w:rsidP="0088229D">
      <w:pPr>
        <w:rPr>
          <w:sz w:val="24"/>
          <w:szCs w:val="24"/>
        </w:rPr>
      </w:pPr>
    </w:p>
    <w:p w14:paraId="79FDBB84" w14:textId="160FC073" w:rsidR="0088229D" w:rsidRPr="0088229D" w:rsidRDefault="0088229D" w:rsidP="0088229D">
      <w:pPr>
        <w:rPr>
          <w:sz w:val="24"/>
          <w:szCs w:val="24"/>
        </w:rPr>
      </w:pPr>
    </w:p>
    <w:p w14:paraId="7556BB3D" w14:textId="1B5A0D98" w:rsidR="0088229D" w:rsidRPr="0088229D" w:rsidRDefault="0088229D" w:rsidP="0088229D">
      <w:pPr>
        <w:rPr>
          <w:sz w:val="24"/>
          <w:szCs w:val="24"/>
        </w:rPr>
      </w:pPr>
    </w:p>
    <w:p w14:paraId="68C85290" w14:textId="6814500D" w:rsidR="0088229D" w:rsidRPr="0088229D" w:rsidRDefault="0088229D" w:rsidP="0088229D">
      <w:pPr>
        <w:rPr>
          <w:sz w:val="24"/>
          <w:szCs w:val="24"/>
        </w:rPr>
      </w:pPr>
    </w:p>
    <w:p w14:paraId="6E4FF895" w14:textId="0D00619F" w:rsidR="0088229D" w:rsidRPr="0088229D" w:rsidRDefault="0088229D" w:rsidP="0088229D">
      <w:pPr>
        <w:rPr>
          <w:sz w:val="24"/>
          <w:szCs w:val="24"/>
        </w:rPr>
      </w:pPr>
    </w:p>
    <w:p w14:paraId="62ADBD0B" w14:textId="3E3A363F" w:rsidR="0088229D" w:rsidRPr="0088229D" w:rsidRDefault="0088229D" w:rsidP="0088229D">
      <w:pPr>
        <w:rPr>
          <w:sz w:val="24"/>
          <w:szCs w:val="24"/>
        </w:rPr>
      </w:pPr>
    </w:p>
    <w:p w14:paraId="5A3FF443" w14:textId="628AA553" w:rsidR="0088229D" w:rsidRDefault="0088229D" w:rsidP="0088229D">
      <w:pPr>
        <w:rPr>
          <w:sz w:val="24"/>
          <w:szCs w:val="24"/>
        </w:rPr>
      </w:pPr>
    </w:p>
    <w:p w14:paraId="7BF54C12" w14:textId="70D24DFA" w:rsidR="0088229D" w:rsidRDefault="0088229D" w:rsidP="0088229D">
      <w:pPr>
        <w:tabs>
          <w:tab w:val="left" w:pos="517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F06513A" w14:textId="77777777" w:rsidR="0088229D" w:rsidRDefault="0088229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3ABDF6" w14:textId="7135348E" w:rsidR="0088229D" w:rsidRDefault="0088229D" w:rsidP="0088229D">
      <w:pPr>
        <w:pStyle w:val="Ttulo1"/>
        <w:numPr>
          <w:ilvl w:val="0"/>
          <w:numId w:val="2"/>
        </w:numPr>
      </w:pPr>
      <w:bookmarkStart w:id="0" w:name="_Toc51929436"/>
      <w:r w:rsidRPr="0088229D">
        <w:lastRenderedPageBreak/>
        <w:t>Enuncia las funciones principales de un CMS.</w:t>
      </w:r>
      <w:bookmarkEnd w:id="0"/>
    </w:p>
    <w:p w14:paraId="212E0E58" w14:textId="33CD5D5F" w:rsidR="0088229D" w:rsidRDefault="0088229D" w:rsidP="0088229D">
      <w:pPr>
        <w:rPr>
          <w:sz w:val="24"/>
          <w:szCs w:val="24"/>
        </w:rPr>
      </w:pPr>
      <w:r>
        <w:rPr>
          <w:sz w:val="24"/>
          <w:szCs w:val="24"/>
        </w:rPr>
        <w:t>Las funciones principales son:</w:t>
      </w:r>
    </w:p>
    <w:p w14:paraId="5C19DFDE" w14:textId="46B7F3A4" w:rsidR="0088229D" w:rsidRDefault="0088229D" w:rsidP="0088229D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Creación del sitio web</w:t>
      </w:r>
    </w:p>
    <w:p w14:paraId="4655C7BD" w14:textId="59D7B0A1" w:rsidR="0088229D" w:rsidRDefault="0088229D" w:rsidP="0088229D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Gestión y mantenimiento del sitio web</w:t>
      </w:r>
    </w:p>
    <w:p w14:paraId="429FEE39" w14:textId="5E97CBE7" w:rsidR="0088229D" w:rsidRDefault="0088229D" w:rsidP="0088229D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Administración del sitio web, del propio CMS y de los usuarios</w:t>
      </w:r>
    </w:p>
    <w:p w14:paraId="590E5A21" w14:textId="3090DF56" w:rsidR="0088229D" w:rsidRDefault="0088229D" w:rsidP="0088229D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SEO y diseño responsivo </w:t>
      </w:r>
    </w:p>
    <w:p w14:paraId="40D4C45A" w14:textId="3F669692" w:rsidR="0088229D" w:rsidRPr="0088229D" w:rsidRDefault="0088229D" w:rsidP="0088229D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Seguridad y servicio</w:t>
      </w:r>
    </w:p>
    <w:p w14:paraId="12965CFD" w14:textId="5DAB2D0A" w:rsidR="0088229D" w:rsidRDefault="0088229D" w:rsidP="0088229D">
      <w:pPr>
        <w:pStyle w:val="Ttulo1"/>
        <w:numPr>
          <w:ilvl w:val="0"/>
          <w:numId w:val="2"/>
        </w:numPr>
      </w:pPr>
      <w:bookmarkStart w:id="1" w:name="_Toc51929437"/>
      <w:r w:rsidRPr="0088229D">
        <w:t>Indica las principales ventajas e inconvenientes que tiene el uso de CMS para la creación de sitios web.</w:t>
      </w:r>
      <w:bookmarkEnd w:id="1"/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4247"/>
        <w:gridCol w:w="4248"/>
      </w:tblGrid>
      <w:tr w:rsidR="0088229D" w14:paraId="77F65649" w14:textId="77777777" w:rsidTr="008822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ECDAF4F" w14:textId="5CB4E6D0" w:rsidR="0088229D" w:rsidRDefault="0088229D" w:rsidP="0088229D">
            <w:pPr>
              <w:jc w:val="center"/>
            </w:pPr>
            <w:r>
              <w:t>Ventajas</w:t>
            </w:r>
          </w:p>
        </w:tc>
        <w:tc>
          <w:tcPr>
            <w:tcW w:w="4248" w:type="dxa"/>
          </w:tcPr>
          <w:p w14:paraId="13CB43D7" w14:textId="60145AB8" w:rsidR="0088229D" w:rsidRDefault="0088229D" w:rsidP="008822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Inconvenientes</w:t>
            </w:r>
          </w:p>
        </w:tc>
      </w:tr>
      <w:tr w:rsidR="0088229D" w14:paraId="523935B5" w14:textId="77777777" w:rsidTr="00882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0591DCA" w14:textId="1CDD5288" w:rsidR="0088229D" w:rsidRPr="0088229D" w:rsidRDefault="0088229D" w:rsidP="0088229D">
            <w:pPr>
              <w:rPr>
                <w:b w:val="0"/>
                <w:bCs w:val="0"/>
                <w:sz w:val="24"/>
                <w:szCs w:val="24"/>
              </w:rPr>
            </w:pPr>
            <w:r w:rsidRPr="0088229D">
              <w:rPr>
                <w:b w:val="0"/>
                <w:bCs w:val="0"/>
                <w:sz w:val="24"/>
                <w:szCs w:val="24"/>
              </w:rPr>
              <w:t>Gran comunidad de Soporte</w:t>
            </w:r>
          </w:p>
        </w:tc>
        <w:tc>
          <w:tcPr>
            <w:tcW w:w="4248" w:type="dxa"/>
          </w:tcPr>
          <w:p w14:paraId="35D89E2F" w14:textId="23BB8EEE" w:rsidR="0088229D" w:rsidRPr="0088229D" w:rsidRDefault="0088229D" w:rsidP="008822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229D">
              <w:rPr>
                <w:sz w:val="24"/>
                <w:szCs w:val="24"/>
              </w:rPr>
              <w:t>Las Funciones de CMS Requieren extensiones adicionales</w:t>
            </w:r>
          </w:p>
        </w:tc>
      </w:tr>
      <w:tr w:rsidR="0088229D" w14:paraId="4553D8F0" w14:textId="77777777" w:rsidTr="008822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7CE4947" w14:textId="20AEE2CF" w:rsidR="0088229D" w:rsidRPr="0088229D" w:rsidRDefault="0088229D" w:rsidP="0088229D">
            <w:pPr>
              <w:rPr>
                <w:b w:val="0"/>
                <w:bCs w:val="0"/>
                <w:sz w:val="24"/>
                <w:szCs w:val="24"/>
              </w:rPr>
            </w:pPr>
            <w:r w:rsidRPr="0088229D">
              <w:rPr>
                <w:b w:val="0"/>
                <w:bCs w:val="0"/>
                <w:sz w:val="24"/>
                <w:szCs w:val="24"/>
              </w:rPr>
              <w:t>La instalación y la configuración requieren poco esfuerzo</w:t>
            </w:r>
          </w:p>
        </w:tc>
        <w:tc>
          <w:tcPr>
            <w:tcW w:w="4248" w:type="dxa"/>
          </w:tcPr>
          <w:p w14:paraId="3FDE118B" w14:textId="24C26C2B" w:rsidR="0088229D" w:rsidRPr="0088229D" w:rsidRDefault="0088229D" w:rsidP="008822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229D">
              <w:rPr>
                <w:sz w:val="24"/>
                <w:szCs w:val="24"/>
              </w:rPr>
              <w:t>Los plugin revelan a menudo brechas de seguridad</w:t>
            </w:r>
          </w:p>
        </w:tc>
      </w:tr>
      <w:tr w:rsidR="0088229D" w14:paraId="1A83ADCB" w14:textId="77777777" w:rsidTr="008822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CB6480E" w14:textId="247E63FE" w:rsidR="0088229D" w:rsidRPr="0088229D" w:rsidRDefault="0088229D" w:rsidP="0088229D">
            <w:pPr>
              <w:rPr>
                <w:b w:val="0"/>
                <w:bCs w:val="0"/>
                <w:sz w:val="24"/>
                <w:szCs w:val="24"/>
              </w:rPr>
            </w:pPr>
            <w:r w:rsidRPr="0088229D">
              <w:rPr>
                <w:b w:val="0"/>
                <w:bCs w:val="0"/>
                <w:sz w:val="24"/>
                <w:szCs w:val="24"/>
              </w:rPr>
              <w:t>Interfaz muy intuitiva</w:t>
            </w:r>
          </w:p>
        </w:tc>
        <w:tc>
          <w:tcPr>
            <w:tcW w:w="4248" w:type="dxa"/>
          </w:tcPr>
          <w:p w14:paraId="37F704E6" w14:textId="600E0E80" w:rsidR="0088229D" w:rsidRPr="0088229D" w:rsidRDefault="0088229D" w:rsidP="008822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229D">
              <w:rPr>
                <w:sz w:val="24"/>
                <w:szCs w:val="24"/>
              </w:rPr>
              <w:t>Estabilidad y rendimiento limitados con mucho trafico</w:t>
            </w:r>
          </w:p>
        </w:tc>
      </w:tr>
      <w:tr w:rsidR="0088229D" w14:paraId="2C4F4EB4" w14:textId="77777777" w:rsidTr="008822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8AF0E1A" w14:textId="325DEEDF" w:rsidR="0088229D" w:rsidRPr="0088229D" w:rsidRDefault="0088229D" w:rsidP="0088229D">
            <w:pPr>
              <w:rPr>
                <w:b w:val="0"/>
                <w:bCs w:val="0"/>
                <w:sz w:val="24"/>
                <w:szCs w:val="24"/>
              </w:rPr>
            </w:pPr>
            <w:r w:rsidRPr="0088229D">
              <w:rPr>
                <w:b w:val="0"/>
                <w:bCs w:val="0"/>
                <w:sz w:val="24"/>
                <w:szCs w:val="24"/>
              </w:rPr>
              <w:t>Las extensiones y los plugin se integran fácilmente</w:t>
            </w:r>
          </w:p>
        </w:tc>
        <w:tc>
          <w:tcPr>
            <w:tcW w:w="4248" w:type="dxa"/>
          </w:tcPr>
          <w:p w14:paraId="7EBCCE9D" w14:textId="5D2EE62C" w:rsidR="0088229D" w:rsidRPr="0088229D" w:rsidRDefault="0088229D" w:rsidP="008822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8229D">
              <w:rPr>
                <w:sz w:val="24"/>
                <w:szCs w:val="24"/>
              </w:rPr>
              <w:t>Las frecuentes actualizaciones de seguridad complican la administración</w:t>
            </w:r>
          </w:p>
        </w:tc>
      </w:tr>
    </w:tbl>
    <w:p w14:paraId="254E3A5A" w14:textId="77777777" w:rsidR="0088229D" w:rsidRPr="0088229D" w:rsidRDefault="0088229D" w:rsidP="0088229D">
      <w:pPr>
        <w:rPr>
          <w:sz w:val="24"/>
          <w:szCs w:val="24"/>
        </w:rPr>
      </w:pPr>
    </w:p>
    <w:p w14:paraId="2D7A087D" w14:textId="6B4102E5" w:rsidR="0088229D" w:rsidRDefault="0088229D" w:rsidP="0088229D">
      <w:pPr>
        <w:pStyle w:val="Ttulo1"/>
        <w:numPr>
          <w:ilvl w:val="0"/>
          <w:numId w:val="2"/>
        </w:numPr>
      </w:pPr>
      <w:bookmarkStart w:id="2" w:name="_Toc51929438"/>
      <w:r w:rsidRPr="0088229D">
        <w:t>¿Qué tipos de sitios web pueden construirse con CMS comerciales? Indica algunos CMS adecuados para cada caso.</w:t>
      </w:r>
      <w:bookmarkEnd w:id="2"/>
    </w:p>
    <w:p w14:paraId="3818EE06" w14:textId="30402EA0" w:rsidR="0088229D" w:rsidRDefault="0000432A" w:rsidP="0088229D">
      <w:pPr>
        <w:rPr>
          <w:sz w:val="24"/>
          <w:szCs w:val="24"/>
        </w:rPr>
      </w:pPr>
      <w:r w:rsidRPr="0000432A">
        <w:rPr>
          <w:b/>
          <w:bCs/>
          <w:sz w:val="24"/>
          <w:szCs w:val="24"/>
        </w:rPr>
        <w:t>Blogs y páginas de contenido</w:t>
      </w:r>
      <w:r>
        <w:rPr>
          <w:sz w:val="24"/>
          <w:szCs w:val="24"/>
        </w:rPr>
        <w:t xml:space="preserve"> Web: WordPress, Joomla, </w:t>
      </w:r>
      <w:r w:rsidRPr="0000432A">
        <w:rPr>
          <w:sz w:val="24"/>
          <w:szCs w:val="24"/>
        </w:rPr>
        <w:t>Contao</w:t>
      </w:r>
    </w:p>
    <w:p w14:paraId="31AB13FC" w14:textId="66A9C60A" w:rsidR="0000432A" w:rsidRDefault="0000432A" w:rsidP="0088229D">
      <w:pPr>
        <w:rPr>
          <w:sz w:val="24"/>
          <w:szCs w:val="24"/>
        </w:rPr>
      </w:pPr>
      <w:r w:rsidRPr="0000432A">
        <w:rPr>
          <w:b/>
          <w:bCs/>
          <w:sz w:val="24"/>
          <w:szCs w:val="24"/>
        </w:rPr>
        <w:t>Tiendas Online</w:t>
      </w:r>
      <w:r>
        <w:rPr>
          <w:sz w:val="24"/>
          <w:szCs w:val="24"/>
        </w:rPr>
        <w:t>: Presta Shop, WordPress</w:t>
      </w:r>
    </w:p>
    <w:p w14:paraId="0EDADC26" w14:textId="66B1E3F4" w:rsidR="0000432A" w:rsidRDefault="0000432A" w:rsidP="0088229D">
      <w:pPr>
        <w:rPr>
          <w:sz w:val="24"/>
          <w:szCs w:val="24"/>
        </w:rPr>
      </w:pPr>
      <w:r w:rsidRPr="0000432A">
        <w:rPr>
          <w:b/>
          <w:bCs/>
          <w:sz w:val="24"/>
          <w:szCs w:val="24"/>
        </w:rPr>
        <w:t>Portales Corporativos</w:t>
      </w:r>
      <w:r>
        <w:rPr>
          <w:sz w:val="24"/>
          <w:szCs w:val="24"/>
        </w:rPr>
        <w:t>: WordPress, Drupal, Neos CMS, TYPO3</w:t>
      </w:r>
    </w:p>
    <w:p w14:paraId="16378F07" w14:textId="7AE31F53" w:rsidR="0000432A" w:rsidRDefault="0000432A" w:rsidP="0088229D">
      <w:pPr>
        <w:rPr>
          <w:sz w:val="24"/>
          <w:szCs w:val="24"/>
        </w:rPr>
      </w:pPr>
      <w:r w:rsidRPr="0000432A">
        <w:rPr>
          <w:b/>
          <w:bCs/>
          <w:sz w:val="24"/>
          <w:szCs w:val="24"/>
        </w:rPr>
        <w:t>Paginas educativas</w:t>
      </w:r>
      <w:r>
        <w:rPr>
          <w:sz w:val="24"/>
          <w:szCs w:val="24"/>
        </w:rPr>
        <w:t>: Moodle</w:t>
      </w:r>
    </w:p>
    <w:p w14:paraId="7CE867CD" w14:textId="06A42AFF" w:rsidR="0000432A" w:rsidRPr="0088229D" w:rsidRDefault="0000432A" w:rsidP="0088229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DA46E30" w14:textId="2949791B" w:rsidR="0088229D" w:rsidRDefault="0088229D" w:rsidP="0088229D">
      <w:pPr>
        <w:pStyle w:val="Ttulo1"/>
        <w:numPr>
          <w:ilvl w:val="0"/>
          <w:numId w:val="2"/>
        </w:numPr>
      </w:pPr>
      <w:bookmarkStart w:id="3" w:name="_Toc51929439"/>
      <w:r w:rsidRPr="0088229D">
        <w:lastRenderedPageBreak/>
        <w:t>Enuncia algunas de las características que consideres más importantes de un CMS profesional.</w:t>
      </w:r>
      <w:bookmarkEnd w:id="3"/>
    </w:p>
    <w:p w14:paraId="02B7D781" w14:textId="5A0A1745" w:rsidR="0000432A" w:rsidRDefault="0000432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El Sistema Operativo que usen (Si es multiplataforma o no)</w:t>
      </w:r>
    </w:p>
    <w:p w14:paraId="502B8CA7" w14:textId="644D1BFA" w:rsidR="0000432A" w:rsidRDefault="0000432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Los Servidores web con los que son compatibles</w:t>
      </w:r>
    </w:p>
    <w:p w14:paraId="360C1FCC" w14:textId="7D373263" w:rsidR="0000432A" w:rsidRDefault="0000432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Las Bases de Datos con las que son compatibles</w:t>
      </w:r>
    </w:p>
    <w:p w14:paraId="499507BC" w14:textId="75824B93" w:rsidR="0000432A" w:rsidRDefault="0000432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El Middleware que tengan</w:t>
      </w:r>
    </w:p>
    <w:p w14:paraId="229A4F00" w14:textId="7DFF15BD" w:rsidR="0000432A" w:rsidRDefault="0000432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El lenguaje que usen</w:t>
      </w:r>
    </w:p>
    <w:p w14:paraId="3CE7C344" w14:textId="53A3B5AA" w:rsidR="0000432A" w:rsidRPr="0000432A" w:rsidRDefault="0000432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Acceso Web</w:t>
      </w:r>
    </w:p>
    <w:p w14:paraId="4A7D2C80" w14:textId="0F66028F" w:rsidR="0000432A" w:rsidRPr="0000432A" w:rsidRDefault="00E62CA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Rápida</w:t>
      </w:r>
      <w:r w:rsidR="0000432A">
        <w:rPr>
          <w:b/>
          <w:bCs/>
          <w:sz w:val="24"/>
          <w:szCs w:val="24"/>
        </w:rPr>
        <w:t xml:space="preserve"> curva de aprendizaje</w:t>
      </w:r>
    </w:p>
    <w:p w14:paraId="1FE74ED4" w14:textId="6EFFF37A" w:rsidR="0000432A" w:rsidRPr="0000432A" w:rsidRDefault="00E62CA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Gestión</w:t>
      </w:r>
      <w:r w:rsidR="0000432A">
        <w:rPr>
          <w:b/>
          <w:bCs/>
          <w:sz w:val="24"/>
          <w:szCs w:val="24"/>
        </w:rPr>
        <w:t xml:space="preserve"> de contenido y recursos</w:t>
      </w:r>
    </w:p>
    <w:p w14:paraId="2DC416AF" w14:textId="0511F36D" w:rsidR="0000432A" w:rsidRPr="0000432A" w:rsidRDefault="0000432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Interfaz de </w:t>
      </w:r>
      <w:r w:rsidR="00E62CAA">
        <w:rPr>
          <w:b/>
          <w:bCs/>
          <w:sz w:val="24"/>
          <w:szCs w:val="24"/>
        </w:rPr>
        <w:t>administración</w:t>
      </w:r>
      <w:r>
        <w:rPr>
          <w:b/>
          <w:bCs/>
          <w:sz w:val="24"/>
          <w:szCs w:val="24"/>
        </w:rPr>
        <w:t xml:space="preserve"> y gestión</w:t>
      </w:r>
    </w:p>
    <w:p w14:paraId="0A80F5F8" w14:textId="0954372B" w:rsidR="0000432A" w:rsidRPr="0000432A" w:rsidRDefault="0000432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Perfiles de usuarios</w:t>
      </w:r>
    </w:p>
    <w:p w14:paraId="7ED532C0" w14:textId="5B66D071" w:rsidR="0000432A" w:rsidRPr="0000432A" w:rsidRDefault="0000432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Editor “rico” online de texto</w:t>
      </w:r>
    </w:p>
    <w:p w14:paraId="125765C8" w14:textId="4E312666" w:rsidR="0000432A" w:rsidRPr="0000432A" w:rsidRDefault="00E62CAA" w:rsidP="0000432A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Categorización</w:t>
      </w:r>
      <w:r w:rsidR="0000432A">
        <w:rPr>
          <w:b/>
          <w:bCs/>
          <w:sz w:val="24"/>
          <w:szCs w:val="24"/>
        </w:rPr>
        <w:t xml:space="preserve"> de contenido</w:t>
      </w:r>
    </w:p>
    <w:p w14:paraId="4C8FE1C5" w14:textId="2A6B839B" w:rsidR="0000432A" w:rsidRDefault="00E62CAA" w:rsidP="0000432A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00432A">
        <w:rPr>
          <w:b/>
          <w:bCs/>
          <w:sz w:val="24"/>
          <w:szCs w:val="24"/>
        </w:rPr>
        <w:t>Integración</w:t>
      </w:r>
      <w:r w:rsidR="0000432A" w:rsidRPr="0000432A">
        <w:rPr>
          <w:b/>
          <w:bCs/>
          <w:sz w:val="24"/>
          <w:szCs w:val="24"/>
        </w:rPr>
        <w:t xml:space="preserve"> de complementos y API de </w:t>
      </w:r>
      <w:r w:rsidR="0000432A">
        <w:rPr>
          <w:b/>
          <w:bCs/>
          <w:sz w:val="24"/>
          <w:szCs w:val="24"/>
        </w:rPr>
        <w:t>programación</w:t>
      </w:r>
    </w:p>
    <w:p w14:paraId="7F3A6BCB" w14:textId="2C1EF0B3" w:rsidR="0000432A" w:rsidRDefault="0000432A" w:rsidP="0000432A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Diseño visual configurable/personalizable (temas, plantillas)</w:t>
      </w:r>
    </w:p>
    <w:p w14:paraId="3A04D4DA" w14:textId="3952D000" w:rsidR="0000432A" w:rsidRDefault="00E62CAA" w:rsidP="0000432A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Gestión</w:t>
      </w:r>
      <w:r w:rsidR="0000432A">
        <w:rPr>
          <w:b/>
          <w:bCs/>
          <w:sz w:val="24"/>
          <w:szCs w:val="24"/>
        </w:rPr>
        <w:t xml:space="preserve"> separada del contenido y el diseño</w:t>
      </w:r>
    </w:p>
    <w:p w14:paraId="5253A877" w14:textId="228CC0CA" w:rsidR="0000432A" w:rsidRDefault="0000432A" w:rsidP="0000432A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“SEO-firiendly”</w:t>
      </w:r>
    </w:p>
    <w:p w14:paraId="0CCCCBF8" w14:textId="55659D70" w:rsidR="0000432A" w:rsidRDefault="00E62CAA" w:rsidP="0000432A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 w:rsidRPr="00E62CAA">
        <w:rPr>
          <w:b/>
          <w:bCs/>
          <w:sz w:val="24"/>
          <w:szCs w:val="24"/>
        </w:rPr>
        <w:t>Eficiente, rápido y bajo consumo de recursos</w:t>
      </w:r>
    </w:p>
    <w:p w14:paraId="3655A921" w14:textId="395146AA" w:rsidR="00E62CAA" w:rsidRDefault="00E62CAA" w:rsidP="0000432A">
      <w:pPr>
        <w:pStyle w:val="Prrafodelista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Soporte técnico y Comunidad de usuarios</w:t>
      </w:r>
    </w:p>
    <w:p w14:paraId="7E10C903" w14:textId="77777777" w:rsidR="00E62CAA" w:rsidRPr="00E62CAA" w:rsidRDefault="00E62CAA" w:rsidP="00E62CAA">
      <w:pPr>
        <w:ind w:left="1080"/>
        <w:rPr>
          <w:b/>
          <w:bCs/>
          <w:sz w:val="24"/>
          <w:szCs w:val="24"/>
        </w:rPr>
      </w:pPr>
    </w:p>
    <w:p w14:paraId="4F650088" w14:textId="38E666D9" w:rsidR="0088229D" w:rsidRDefault="0088229D" w:rsidP="0088229D">
      <w:pPr>
        <w:pStyle w:val="Ttulo1"/>
        <w:numPr>
          <w:ilvl w:val="0"/>
          <w:numId w:val="2"/>
        </w:numPr>
      </w:pPr>
      <w:bookmarkStart w:id="4" w:name="_Toc51929440"/>
      <w:r w:rsidRPr="0088229D">
        <w:t>Mediante las herramientas What CMS o Wappalyzer, localiza al menos tres sitios web realizados con tres CMS diferentes.</w:t>
      </w:r>
      <w:bookmarkEnd w:id="4"/>
    </w:p>
    <w:p w14:paraId="7A04683F" w14:textId="16203BCA" w:rsidR="00E62CAA" w:rsidRDefault="00E62CAA" w:rsidP="00E62CAA">
      <w:pPr>
        <w:ind w:left="-1418" w:right="-1418"/>
      </w:pPr>
    </w:p>
    <w:p w14:paraId="6DA27472" w14:textId="31C5A894" w:rsidR="00E62CAA" w:rsidRPr="00E62CAA" w:rsidRDefault="00E62CAA" w:rsidP="00E62CAA">
      <w:pPr>
        <w:ind w:left="-1276" w:right="-1418"/>
      </w:pPr>
      <w:r>
        <w:rPr>
          <w:noProof/>
        </w:rPr>
        <w:drawing>
          <wp:inline distT="0" distB="0" distL="0" distR="0" wp14:anchorId="6FEB84B3" wp14:editId="6750B05F">
            <wp:extent cx="2295525" cy="1637665"/>
            <wp:effectExtent l="0" t="0" r="952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400" cy="16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14CE21" wp14:editId="6E8332B7">
            <wp:extent cx="2257425" cy="162814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438" cy="163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0F216" wp14:editId="3FBC67D9">
            <wp:extent cx="2371081" cy="1609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22" cy="16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CAA" w:rsidRPr="00E62CAA" w:rsidSect="006F6A5B">
      <w:headerReference w:type="default" r:id="rId14"/>
      <w:footerReference w:type="default" r:id="rId15"/>
      <w:footerReference w:type="first" r:id="rId16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10468" w14:textId="77777777" w:rsidR="006D2981" w:rsidRDefault="006D2981" w:rsidP="006F6A5B">
      <w:pPr>
        <w:spacing w:after="0" w:line="240" w:lineRule="auto"/>
      </w:pPr>
      <w:r>
        <w:separator/>
      </w:r>
    </w:p>
  </w:endnote>
  <w:endnote w:type="continuationSeparator" w:id="0">
    <w:p w14:paraId="6C73017A" w14:textId="77777777" w:rsidR="006D2981" w:rsidRDefault="006D2981" w:rsidP="006F6A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9DD585" w14:textId="77777777" w:rsidR="003F3079" w:rsidRDefault="003F3079">
    <w:pPr>
      <w:pStyle w:val="Piedepgina"/>
      <w:rPr>
        <w:noProof/>
        <w:lang w:val="es-AR" w:eastAsia="es-AR"/>
      </w:rPr>
    </w:pPr>
    <w:r>
      <w:rPr>
        <w:noProof/>
        <w:lang w:val="es-AR" w:eastAsia="es-AR"/>
      </w:rPr>
      <w:drawing>
        <wp:anchor distT="0" distB="0" distL="114300" distR="114300" simplePos="0" relativeHeight="251658752" behindDoc="1" locked="0" layoutInCell="1" allowOverlap="1" wp14:anchorId="47C36E7A" wp14:editId="2F720CD9">
          <wp:simplePos x="0" y="0"/>
          <wp:positionH relativeFrom="column">
            <wp:posOffset>-939610</wp:posOffset>
          </wp:positionH>
          <wp:positionV relativeFrom="paragraph">
            <wp:posOffset>-2022830</wp:posOffset>
          </wp:positionV>
          <wp:extent cx="2831110" cy="3111335"/>
          <wp:effectExtent l="152400" t="0" r="140690" b="0"/>
          <wp:wrapNone/>
          <wp:docPr id="5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538" t="45940" r="28690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831110" cy="31113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tbl>
    <w:tblPr>
      <w:tblStyle w:val="Tablaconcuadrcula"/>
      <w:tblW w:w="0" w:type="auto"/>
      <w:tblInd w:w="4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694"/>
      <w:gridCol w:w="649"/>
    </w:tblGrid>
    <w:tr w:rsidR="003F3079" w:rsidRPr="003F3079" w14:paraId="3EB494F5" w14:textId="77777777" w:rsidTr="00DD3584">
      <w:sdt>
        <w:sdtPr>
          <w:rPr>
            <w:b/>
            <w:color w:val="1F497D" w:themeColor="text2"/>
            <w:sz w:val="28"/>
          </w:rPr>
          <w:alias w:val="Autor"/>
          <w:id w:val="22187266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884" w:type="dxa"/>
            </w:tcPr>
            <w:p w14:paraId="5E1532F8" w14:textId="77777777" w:rsidR="003F3079" w:rsidRPr="003F3079" w:rsidRDefault="0088229D" w:rsidP="00DD3584">
              <w:pPr>
                <w:pStyle w:val="Piedepgina"/>
                <w:ind w:right="175"/>
                <w:jc w:val="right"/>
                <w:rPr>
                  <w:sz w:val="28"/>
                </w:rPr>
              </w:pPr>
              <w:r>
                <w:rPr>
                  <w:b/>
                  <w:color w:val="1F497D" w:themeColor="text2"/>
                  <w:sz w:val="28"/>
                </w:rPr>
                <w:t>Cristian Fernandez Tirado</w:t>
              </w:r>
            </w:p>
          </w:tc>
        </w:sdtContent>
      </w:sdt>
      <w:tc>
        <w:tcPr>
          <w:tcW w:w="675" w:type="dxa"/>
        </w:tcPr>
        <w:p w14:paraId="6E514442" w14:textId="77777777" w:rsidR="003F3079" w:rsidRPr="003F3079" w:rsidRDefault="003F3079" w:rsidP="003F3079">
          <w:pPr>
            <w:pStyle w:val="Piedepgina"/>
            <w:jc w:val="right"/>
            <w:rPr>
              <w:b/>
              <w:sz w:val="28"/>
            </w:rPr>
          </w:pPr>
          <w:r w:rsidRPr="003F3079">
            <w:rPr>
              <w:b/>
              <w:sz w:val="28"/>
            </w:rPr>
            <w:fldChar w:fldCharType="begin"/>
          </w:r>
          <w:r w:rsidRPr="003F3079">
            <w:rPr>
              <w:b/>
              <w:sz w:val="28"/>
            </w:rPr>
            <w:instrText xml:space="preserve"> PAGE   \* MERGEFORMAT </w:instrText>
          </w:r>
          <w:r w:rsidRPr="003F3079">
            <w:rPr>
              <w:b/>
              <w:sz w:val="28"/>
            </w:rPr>
            <w:fldChar w:fldCharType="separate"/>
          </w:r>
          <w:r w:rsidR="00260AFF">
            <w:rPr>
              <w:b/>
              <w:noProof/>
              <w:sz w:val="28"/>
            </w:rPr>
            <w:t>2</w:t>
          </w:r>
          <w:r w:rsidRPr="003F3079">
            <w:rPr>
              <w:b/>
              <w:sz w:val="28"/>
            </w:rPr>
            <w:fldChar w:fldCharType="end"/>
          </w:r>
        </w:p>
      </w:tc>
    </w:tr>
  </w:tbl>
  <w:p w14:paraId="30C353F2" w14:textId="77777777" w:rsidR="003F3079" w:rsidRPr="003F3079" w:rsidRDefault="003F3079">
    <w:pPr>
      <w:pStyle w:val="Piedepgina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B0ABC8" w14:textId="77777777" w:rsidR="003F3079" w:rsidRDefault="003F3079">
    <w:pPr>
      <w:pStyle w:val="Piedepgina"/>
      <w:rPr>
        <w:noProof/>
        <w:lang w:val="es-AR" w:eastAsia="es-AR"/>
      </w:rPr>
    </w:pPr>
  </w:p>
  <w:p w14:paraId="4ABAE163" w14:textId="77777777" w:rsidR="003F3079" w:rsidRDefault="003F30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A5FECB" w14:textId="77777777" w:rsidR="006D2981" w:rsidRDefault="006D2981" w:rsidP="006F6A5B">
      <w:pPr>
        <w:spacing w:after="0" w:line="240" w:lineRule="auto"/>
      </w:pPr>
      <w:r>
        <w:separator/>
      </w:r>
    </w:p>
  </w:footnote>
  <w:footnote w:type="continuationSeparator" w:id="0">
    <w:p w14:paraId="2251F8DC" w14:textId="77777777" w:rsidR="006D2981" w:rsidRDefault="006D2981" w:rsidP="006F6A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B8B25" w14:textId="0D6A2A58" w:rsidR="006F6A5B" w:rsidRPr="003F3079" w:rsidRDefault="003F3079" w:rsidP="00D463EE">
    <w:pPr>
      <w:pStyle w:val="Encabezado"/>
      <w:pBdr>
        <w:bottom w:val="single" w:sz="4" w:space="1" w:color="auto"/>
      </w:pBdr>
      <w:rPr>
        <w:b/>
      </w:rPr>
    </w:pPr>
    <w:r>
      <w:rPr>
        <w:noProof/>
        <w:color w:val="1F497D" w:themeColor="text2"/>
        <w:sz w:val="32"/>
        <w:lang w:val="es-AR" w:eastAsia="es-AR"/>
      </w:rPr>
      <w:drawing>
        <wp:anchor distT="0" distB="0" distL="114300" distR="114300" simplePos="0" relativeHeight="251656704" behindDoc="1" locked="0" layoutInCell="1" allowOverlap="1" wp14:anchorId="1314CFA4" wp14:editId="206E6FCA">
          <wp:simplePos x="0" y="0"/>
          <wp:positionH relativeFrom="column">
            <wp:posOffset>2003491</wp:posOffset>
          </wp:positionH>
          <wp:positionV relativeFrom="paragraph">
            <wp:posOffset>-2564022</wp:posOffset>
          </wp:positionV>
          <wp:extent cx="2375741" cy="6602680"/>
          <wp:effectExtent l="2133600" t="0" r="2120059" b="0"/>
          <wp:wrapNone/>
          <wp:docPr id="21" name="Imagen 21" descr="http://1.bp.blogspot.com/_ecNZSVR4JCI/TSZImiUY1mI/AAAAAAAAA0k/WgQX9NFppXo/s1600/30716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 descr="http://1.bp.blogspot.com/_ecNZSVR4JCI/TSZImiUY1mI/AAAAAAAAA0k/WgQX9NFppXo/s1600/30716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868" r="60288"/>
                  <a:stretch>
                    <a:fillRect/>
                  </a:stretch>
                </pic:blipFill>
                <pic:spPr bwMode="auto">
                  <a:xfrm rot="5400000">
                    <a:off x="0" y="0"/>
                    <a:ext cx="2375741" cy="66026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sdt>
      <w:sdtPr>
        <w:rPr>
          <w:b/>
          <w:color w:val="1F497D" w:themeColor="text2"/>
          <w:sz w:val="32"/>
        </w:rPr>
        <w:alias w:val="Título"/>
        <w:id w:val="22187257"/>
        <w:placeholder>
          <w:docPart w:val="930B1A251CD745C6AF4805BDCB32E3D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8229D">
          <w:rPr>
            <w:b/>
            <w:color w:val="1F497D" w:themeColor="text2"/>
            <w:sz w:val="32"/>
          </w:rPr>
          <w:t>Introducción a los CMS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44344"/>
    <w:multiLevelType w:val="hybridMultilevel"/>
    <w:tmpl w:val="7B7A8D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D7063A"/>
    <w:multiLevelType w:val="hybridMultilevel"/>
    <w:tmpl w:val="14461A1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677523"/>
    <w:multiLevelType w:val="hybridMultilevel"/>
    <w:tmpl w:val="C62298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7C7F45"/>
    <w:multiLevelType w:val="multilevel"/>
    <w:tmpl w:val="91BC3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AD2326"/>
    <w:multiLevelType w:val="hybridMultilevel"/>
    <w:tmpl w:val="59D0E8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29D"/>
    <w:rsid w:val="0000432A"/>
    <w:rsid w:val="00047449"/>
    <w:rsid w:val="000D3ABB"/>
    <w:rsid w:val="000E69F2"/>
    <w:rsid w:val="00260AFF"/>
    <w:rsid w:val="00274E5D"/>
    <w:rsid w:val="00337DBB"/>
    <w:rsid w:val="00345E25"/>
    <w:rsid w:val="00355535"/>
    <w:rsid w:val="003707D3"/>
    <w:rsid w:val="003F3079"/>
    <w:rsid w:val="00431806"/>
    <w:rsid w:val="00493DD3"/>
    <w:rsid w:val="004F55F8"/>
    <w:rsid w:val="00544580"/>
    <w:rsid w:val="006548E1"/>
    <w:rsid w:val="006D2981"/>
    <w:rsid w:val="006F6A5B"/>
    <w:rsid w:val="0073720F"/>
    <w:rsid w:val="0088229D"/>
    <w:rsid w:val="00963097"/>
    <w:rsid w:val="00A61B0A"/>
    <w:rsid w:val="00B57C10"/>
    <w:rsid w:val="00D21A71"/>
    <w:rsid w:val="00D463EE"/>
    <w:rsid w:val="00D81E4F"/>
    <w:rsid w:val="00DD3584"/>
    <w:rsid w:val="00E62CAA"/>
    <w:rsid w:val="00EA48B0"/>
    <w:rsid w:val="00EB29FD"/>
    <w:rsid w:val="00F76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12155F"/>
  <w15:docId w15:val="{548EB06A-3BDA-42B6-964D-26C006958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7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0A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AF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0AF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F6A5B"/>
    <w:rPr>
      <w:lang w:val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6F6A5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6A5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6F6A5B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6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6A5B"/>
    <w:rPr>
      <w:rFonts w:ascii="Tahoma" w:hAnsi="Tahoma" w:cs="Tahoma"/>
      <w:sz w:val="16"/>
      <w:szCs w:val="16"/>
      <w:lang w:val="es-ES"/>
    </w:rPr>
  </w:style>
  <w:style w:type="table" w:styleId="Tablaconcuadrcula">
    <w:name w:val="Table Grid"/>
    <w:basedOn w:val="Tablanormal"/>
    <w:uiPriority w:val="59"/>
    <w:rsid w:val="003F30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260AFF"/>
    <w:pPr>
      <w:pBdr>
        <w:bottom w:val="thinThickSmallGap" w:sz="24" w:space="4" w:color="4F81BD" w:themeColor="accent1"/>
      </w:pBdr>
      <w:spacing w:before="600" w:after="300" w:line="240" w:lineRule="auto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60AF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6"/>
      <w:szCs w:val="5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60AFF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60AFF"/>
    <w:rPr>
      <w:rFonts w:asciiTheme="majorHAnsi" w:eastAsiaTheme="majorEastAsia" w:hAnsiTheme="majorHAnsi" w:cstheme="majorBidi"/>
      <w:b/>
      <w:bCs/>
      <w:color w:val="4F81BD" w:themeColor="accent1"/>
      <w:sz w:val="24"/>
      <w:lang w:val="es-ES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D463E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463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63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463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D463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8229D"/>
    <w:pPr>
      <w:ind w:left="720"/>
      <w:contextualSpacing/>
    </w:pPr>
  </w:style>
  <w:style w:type="table" w:styleId="Tablaconcuadrcula4-nfasis1">
    <w:name w:val="Grid Table 4 Accent 1"/>
    <w:basedOn w:val="Tablanormal"/>
    <w:uiPriority w:val="49"/>
    <w:rsid w:val="0088229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96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mp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tmp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ris\Google%20Drive\PlantillaWordAzu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30B1A251CD745C6AF4805BDCB32E3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027330-138E-4E11-BC0D-84627452E401}"/>
      </w:docPartPr>
      <w:docPartBody>
        <w:p w:rsidR="00000000" w:rsidRDefault="007B6429">
          <w:pPr>
            <w:pStyle w:val="930B1A251CD745C6AF4805BDCB32E3DF"/>
          </w:pPr>
          <w:r w:rsidRPr="00AE2AF3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429"/>
    <w:rsid w:val="007B6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930B1A251CD745C6AF4805BDCB32E3DF">
    <w:name w:val="930B1A251CD745C6AF4805BDCB32E3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abril de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724CD-DA98-4809-B625-ED078EDAC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PlantillaWordAzul.dotx</Template>
  <TotalTime>29</TotalTime>
  <Pages>4</Pages>
  <Words>429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</vt:lpstr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Introducción a los CMS</dc:title>
  <dc:subject>Cuestiones</dc:subject>
  <dc:creator>Cristian Fernandez Tirado</dc:creator>
  <cp:lastModifiedBy>Cristian Fernandez Tirado</cp:lastModifiedBy>
  <cp:revision>1</cp:revision>
  <dcterms:created xsi:type="dcterms:W3CDTF">2020-09-25T10:02:00Z</dcterms:created>
  <dcterms:modified xsi:type="dcterms:W3CDTF">2020-09-25T10:32:00Z</dcterms:modified>
</cp:coreProperties>
</file>