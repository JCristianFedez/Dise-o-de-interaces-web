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E7864" w14:textId="77777777" w:rsidR="006F6A5B" w:rsidRDefault="00EB29FD">
      <w:r>
        <w:rPr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3DF2D17C" wp14:editId="275B54EB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505CD01E39B42B085DFC09837744261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8396154" w14:textId="2C678CAE" w:rsidR="006F6A5B" w:rsidRPr="006F6A5B" w:rsidRDefault="0050251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WooCommerce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AE2F1" w14:textId="775119A3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995F4F">
                                <w:rPr>
                                  <w:b/>
                                  <w:noProof/>
                                  <w:sz w:val="36"/>
                                </w:rPr>
                                <w:t>10/02/2021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C705520" w14:textId="6B1FCCA8" w:rsidR="006F6A5B" w:rsidRPr="006F6A5B" w:rsidRDefault="0050251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32"/>
                                    </w:rPr>
                                    <w:t>Documentacion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B2D6998" w14:textId="77777777" w:rsidR="006F6A5B" w:rsidRPr="00963097" w:rsidRDefault="0050251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2D17C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505CD01E39B42B085DFC09837744261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8396154" w14:textId="2C678CAE" w:rsidR="006F6A5B" w:rsidRPr="006F6A5B" w:rsidRDefault="0050251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WooCommerce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CAE2F1" w14:textId="775119A3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995F4F">
                          <w:rPr>
                            <w:b/>
                            <w:noProof/>
                            <w:sz w:val="36"/>
                          </w:rPr>
                          <w:t>10/02/2021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C705520" w14:textId="6B1FCCA8" w:rsidR="006F6A5B" w:rsidRPr="006F6A5B" w:rsidRDefault="0050251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</w:rPr>
                              <w:t>Documentacion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4B2D6998" w14:textId="77777777" w:rsidR="006F6A5B" w:rsidRPr="00963097" w:rsidRDefault="0050251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190D51FF" w14:textId="77777777" w:rsidR="00337DBB" w:rsidRDefault="00337DBB" w:rsidP="00337DBB">
      <w:pPr>
        <w:tabs>
          <w:tab w:val="center" w:pos="4252"/>
        </w:tabs>
        <w:jc w:val="center"/>
      </w:pPr>
    </w:p>
    <w:p w14:paraId="2F0F69EC" w14:textId="77777777" w:rsidR="00260AFF" w:rsidRPr="00DD3584" w:rsidRDefault="006F6A5B" w:rsidP="00EA48B0">
      <w:pPr>
        <w:tabs>
          <w:tab w:val="center" w:pos="4252"/>
        </w:tabs>
      </w:pPr>
      <w:r w:rsidRPr="00337DBB">
        <w:br w:type="page"/>
      </w:r>
      <w:r w:rsidR="00337DBB"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7D5F44BE" w14:textId="77777777" w:rsidR="00D463EE" w:rsidRDefault="00D463EE" w:rsidP="00260AFF">
          <w:pPr>
            <w:pStyle w:val="TtuloTDC"/>
            <w:pBdr>
              <w:bottom w:val="single" w:sz="4" w:space="1" w:color="4F81BD" w:themeColor="accent1"/>
            </w:pBdr>
          </w:pPr>
          <w:r>
            <w:t>Contenido</w:t>
          </w:r>
        </w:p>
        <w:p w14:paraId="10F295FA" w14:textId="1FDFA0F8" w:rsidR="00F96857" w:rsidRDefault="00D463EE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861875" w:history="1">
            <w:r w:rsidR="00F96857" w:rsidRPr="00A35145">
              <w:rPr>
                <w:rStyle w:val="Hipervnculo"/>
                <w:noProof/>
              </w:rPr>
              <w:t>1.</w:t>
            </w:r>
            <w:r w:rsidR="00F96857">
              <w:rPr>
                <w:rFonts w:eastAsiaTheme="minorEastAsia"/>
                <w:noProof/>
                <w:lang w:eastAsia="es-ES"/>
              </w:rPr>
              <w:tab/>
            </w:r>
            <w:r w:rsidR="00F96857" w:rsidRPr="00A35145">
              <w:rPr>
                <w:rStyle w:val="Hipervnculo"/>
                <w:noProof/>
              </w:rPr>
              <w:t>Ajustes</w:t>
            </w:r>
            <w:r w:rsidR="00F96857">
              <w:rPr>
                <w:noProof/>
                <w:webHidden/>
              </w:rPr>
              <w:tab/>
            </w:r>
            <w:r w:rsidR="00F96857">
              <w:rPr>
                <w:noProof/>
                <w:webHidden/>
              </w:rPr>
              <w:fldChar w:fldCharType="begin"/>
            </w:r>
            <w:r w:rsidR="00F96857">
              <w:rPr>
                <w:noProof/>
                <w:webHidden/>
              </w:rPr>
              <w:instrText xml:space="preserve"> PAGEREF _Toc63861875 \h </w:instrText>
            </w:r>
            <w:r w:rsidR="00F96857">
              <w:rPr>
                <w:noProof/>
                <w:webHidden/>
              </w:rPr>
            </w:r>
            <w:r w:rsidR="00F96857"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3</w:t>
            </w:r>
            <w:r w:rsidR="00F96857">
              <w:rPr>
                <w:noProof/>
                <w:webHidden/>
              </w:rPr>
              <w:fldChar w:fldCharType="end"/>
            </w:r>
          </w:hyperlink>
        </w:p>
        <w:p w14:paraId="45705F14" w14:textId="2D4F3BB4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76" w:history="1">
            <w:r w:rsidRPr="00A35145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Ajustes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C5225" w14:textId="755968FF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77" w:history="1">
            <w:r w:rsidRPr="00A35145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Opciones de moneda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FAAF" w14:textId="50AFD357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78" w:history="1">
            <w:r w:rsidRPr="00A35145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C99D" w14:textId="64161D0A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79" w:history="1">
            <w:r w:rsidRPr="00A35145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Productos descargables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8C2B" w14:textId="1FFFE336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0" w:history="1">
            <w:r w:rsidRPr="00A35145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Impuestos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F21C" w14:textId="7395F278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1" w:history="1">
            <w:r w:rsidRPr="00A35145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Zonas de envio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079F" w14:textId="0E56346A" w:rsidR="00F96857" w:rsidRDefault="00F96857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2" w:history="1">
            <w:r w:rsidRPr="00A35145">
              <w:rPr>
                <w:rStyle w:val="Hipervnculo"/>
                <w:noProof/>
              </w:rPr>
              <w:t>1.8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Metodos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245F" w14:textId="66F61100" w:rsidR="00F96857" w:rsidRDefault="00F96857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3" w:history="1">
            <w:r w:rsidRPr="00A3514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Cupones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62089" w14:textId="080A9511" w:rsidR="00F96857" w:rsidRDefault="00F96857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4" w:history="1">
            <w:r w:rsidRPr="00A35145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014F" w14:textId="7CCFEA0E" w:rsidR="00F96857" w:rsidRDefault="00F96857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3861885" w:history="1">
            <w:r w:rsidRPr="00A35145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35145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_Toc63861885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5F4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805F" w14:textId="0FEE0FDD" w:rsidR="00D463EE" w:rsidRDefault="00D463EE">
          <w:r>
            <w:fldChar w:fldCharType="end"/>
          </w:r>
        </w:p>
      </w:sdtContent>
    </w:sdt>
    <w:p w14:paraId="468380D9" w14:textId="3DFB3CDF" w:rsidR="00502515" w:rsidRDefault="0050251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5B09F5" w14:textId="30C9A809" w:rsidR="00DD3584" w:rsidRDefault="00502515" w:rsidP="00502515">
      <w:pPr>
        <w:pStyle w:val="Ttulo1"/>
        <w:numPr>
          <w:ilvl w:val="0"/>
          <w:numId w:val="1"/>
        </w:numPr>
        <w:jc w:val="center"/>
        <w:rPr>
          <w:sz w:val="48"/>
          <w:szCs w:val="44"/>
        </w:rPr>
      </w:pPr>
      <w:bookmarkStart w:id="0" w:name="_Toc63861875"/>
      <w:r>
        <w:rPr>
          <w:sz w:val="48"/>
          <w:szCs w:val="44"/>
        </w:rPr>
        <w:lastRenderedPageBreak/>
        <w:t>Ajustes</w:t>
      </w:r>
      <w:bookmarkEnd w:id="0"/>
    </w:p>
    <w:p w14:paraId="43402049" w14:textId="5FB2095A" w:rsidR="00502515" w:rsidRDefault="00502515" w:rsidP="00502515">
      <w:pPr>
        <w:pStyle w:val="Ttulo2"/>
        <w:numPr>
          <w:ilvl w:val="1"/>
          <w:numId w:val="1"/>
        </w:numPr>
      </w:pPr>
      <w:bookmarkStart w:id="1" w:name="_Toc63861876"/>
      <w:r>
        <w:t>Ajustes Generales</w:t>
      </w:r>
      <w:bookmarkEnd w:id="1"/>
    </w:p>
    <w:p w14:paraId="4C1DBD67" w14:textId="5218BE22" w:rsidR="00502515" w:rsidRDefault="00502515" w:rsidP="00502515">
      <w:pPr>
        <w:jc w:val="center"/>
      </w:pPr>
      <w:r>
        <w:rPr>
          <w:noProof/>
        </w:rPr>
        <w:drawing>
          <wp:inline distT="0" distB="0" distL="0" distR="0" wp14:anchorId="64ECE8ED" wp14:editId="789047A0">
            <wp:extent cx="5400675" cy="3652520"/>
            <wp:effectExtent l="0" t="0" r="952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C186" w14:textId="2E1130D6" w:rsidR="00502515" w:rsidRDefault="00502515" w:rsidP="00502515"/>
    <w:p w14:paraId="648B3E95" w14:textId="292E4BFF" w:rsidR="00502515" w:rsidRDefault="00502515" w:rsidP="00502515">
      <w:pPr>
        <w:pStyle w:val="Ttulo2"/>
        <w:numPr>
          <w:ilvl w:val="1"/>
          <w:numId w:val="1"/>
        </w:numPr>
      </w:pPr>
      <w:bookmarkStart w:id="2" w:name="_Toc63861877"/>
      <w:r>
        <w:t>Opciones de moneda</w:t>
      </w:r>
      <w:bookmarkEnd w:id="2"/>
    </w:p>
    <w:p w14:paraId="51194782" w14:textId="70264BBA" w:rsidR="00502515" w:rsidRDefault="00502515" w:rsidP="00502515">
      <w:r>
        <w:rPr>
          <w:noProof/>
        </w:rPr>
        <w:drawing>
          <wp:inline distT="0" distB="0" distL="0" distR="0" wp14:anchorId="60669776" wp14:editId="760B58A4">
            <wp:extent cx="5400675" cy="3000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376" w14:textId="2E240FA1" w:rsidR="00502515" w:rsidRDefault="00502515" w:rsidP="00502515"/>
    <w:p w14:paraId="38786370" w14:textId="7D8B9241" w:rsidR="00502515" w:rsidRDefault="00502515" w:rsidP="00502515"/>
    <w:p w14:paraId="6E76CE42" w14:textId="52FF7996" w:rsidR="00502515" w:rsidRDefault="00502515" w:rsidP="00502515">
      <w:pPr>
        <w:pStyle w:val="Ttulo2"/>
        <w:numPr>
          <w:ilvl w:val="1"/>
          <w:numId w:val="1"/>
        </w:numPr>
      </w:pPr>
      <w:bookmarkStart w:id="3" w:name="_Toc63861878"/>
      <w:r>
        <w:lastRenderedPageBreak/>
        <w:t>Inventario</w:t>
      </w:r>
      <w:bookmarkEnd w:id="3"/>
    </w:p>
    <w:p w14:paraId="2DE8486F" w14:textId="65E51A2F" w:rsidR="00502515" w:rsidRDefault="00502515" w:rsidP="00502515">
      <w:pPr>
        <w:ind w:left="-1134"/>
      </w:pPr>
      <w:r>
        <w:rPr>
          <w:noProof/>
        </w:rPr>
        <w:drawing>
          <wp:inline distT="0" distB="0" distL="0" distR="0" wp14:anchorId="7A7C4FD3" wp14:editId="32A17857">
            <wp:extent cx="6772553" cy="4316818"/>
            <wp:effectExtent l="0" t="0" r="952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756" cy="43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975" w14:textId="6EC6FE95" w:rsidR="00502515" w:rsidRDefault="00502515" w:rsidP="00502515"/>
    <w:p w14:paraId="63219349" w14:textId="1A1C4CC9" w:rsidR="00502515" w:rsidRDefault="00502515" w:rsidP="00502515"/>
    <w:p w14:paraId="4ABA78C3" w14:textId="50F03089" w:rsidR="00502515" w:rsidRDefault="00502515" w:rsidP="00502515">
      <w:pPr>
        <w:pStyle w:val="Ttulo2"/>
        <w:numPr>
          <w:ilvl w:val="1"/>
          <w:numId w:val="1"/>
        </w:numPr>
      </w:pPr>
      <w:bookmarkStart w:id="4" w:name="_Toc63861879"/>
      <w:r>
        <w:t>Productos descargables</w:t>
      </w:r>
      <w:bookmarkEnd w:id="4"/>
    </w:p>
    <w:p w14:paraId="2982DD86" w14:textId="590818F5" w:rsidR="00502515" w:rsidRDefault="00502515" w:rsidP="00502515">
      <w:r>
        <w:rPr>
          <w:noProof/>
        </w:rPr>
        <w:drawing>
          <wp:inline distT="0" distB="0" distL="0" distR="0" wp14:anchorId="797703E2" wp14:editId="7AA9A411">
            <wp:extent cx="5400675" cy="2971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B26C" w14:textId="75309DB4" w:rsidR="00502515" w:rsidRDefault="00502515" w:rsidP="00502515">
      <w:pPr>
        <w:pStyle w:val="Ttulo2"/>
        <w:numPr>
          <w:ilvl w:val="1"/>
          <w:numId w:val="1"/>
        </w:numPr>
      </w:pPr>
      <w:bookmarkStart w:id="5" w:name="_Toc63861880"/>
      <w:r>
        <w:lastRenderedPageBreak/>
        <w:t>Impuestos</w:t>
      </w:r>
      <w:bookmarkEnd w:id="5"/>
    </w:p>
    <w:p w14:paraId="651EFAF3" w14:textId="1C38640C" w:rsidR="00502515" w:rsidRDefault="00502515" w:rsidP="00502515">
      <w:r>
        <w:rPr>
          <w:noProof/>
        </w:rPr>
        <w:drawing>
          <wp:inline distT="0" distB="0" distL="0" distR="0" wp14:anchorId="6AF57DC6" wp14:editId="4AAAF9A7">
            <wp:extent cx="5400675" cy="486600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D4CF" w14:textId="5A2F0A05" w:rsidR="00502515" w:rsidRDefault="00502515" w:rsidP="00502515"/>
    <w:p w14:paraId="59A053A2" w14:textId="2A397628" w:rsidR="00502515" w:rsidRDefault="00502515" w:rsidP="00502515">
      <w:pPr>
        <w:pStyle w:val="Ttulo2"/>
        <w:numPr>
          <w:ilvl w:val="1"/>
          <w:numId w:val="1"/>
        </w:numPr>
      </w:pPr>
      <w:bookmarkStart w:id="6" w:name="_Toc63861881"/>
      <w:r>
        <w:t xml:space="preserve">Zonas de </w:t>
      </w:r>
      <w:proofErr w:type="spellStart"/>
      <w:r>
        <w:t>envio</w:t>
      </w:r>
      <w:bookmarkEnd w:id="6"/>
      <w:proofErr w:type="spellEnd"/>
    </w:p>
    <w:p w14:paraId="79769600" w14:textId="1B6153D4" w:rsidR="00502515" w:rsidRDefault="00502515" w:rsidP="00502515">
      <w:r>
        <w:rPr>
          <w:noProof/>
        </w:rPr>
        <w:drawing>
          <wp:inline distT="0" distB="0" distL="0" distR="0" wp14:anchorId="3DABA733" wp14:editId="5AE4ECE8">
            <wp:extent cx="5400675" cy="179451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B3CB" w14:textId="01759D75" w:rsidR="00502515" w:rsidRDefault="00502515" w:rsidP="00502515"/>
    <w:p w14:paraId="18264881" w14:textId="0FB83CC8" w:rsidR="00502515" w:rsidRDefault="00502515" w:rsidP="00502515"/>
    <w:p w14:paraId="2A008150" w14:textId="706DA22E" w:rsidR="00502515" w:rsidRDefault="00502515" w:rsidP="00502515"/>
    <w:p w14:paraId="38F3A52D" w14:textId="46D45EC5" w:rsidR="00502515" w:rsidRDefault="00502515" w:rsidP="00502515">
      <w:pPr>
        <w:pStyle w:val="Ttulo2"/>
        <w:numPr>
          <w:ilvl w:val="1"/>
          <w:numId w:val="1"/>
        </w:numPr>
      </w:pPr>
      <w:bookmarkStart w:id="7" w:name="_Toc63861882"/>
      <w:proofErr w:type="spellStart"/>
      <w:r>
        <w:lastRenderedPageBreak/>
        <w:t>Metodos</w:t>
      </w:r>
      <w:proofErr w:type="spellEnd"/>
      <w:r>
        <w:t xml:space="preserve"> de pago</w:t>
      </w:r>
      <w:bookmarkEnd w:id="7"/>
    </w:p>
    <w:p w14:paraId="5C44839B" w14:textId="7FFE8BB1" w:rsidR="00502515" w:rsidRDefault="00502515" w:rsidP="00502515">
      <w:pPr>
        <w:jc w:val="center"/>
      </w:pPr>
      <w:r>
        <w:rPr>
          <w:noProof/>
        </w:rPr>
        <w:drawing>
          <wp:inline distT="0" distB="0" distL="0" distR="0" wp14:anchorId="314D91C4" wp14:editId="65DD9088">
            <wp:extent cx="4801270" cy="318179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5FA" w14:textId="54872268" w:rsidR="00502515" w:rsidRDefault="00502515">
      <w:r>
        <w:br w:type="page"/>
      </w:r>
    </w:p>
    <w:p w14:paraId="5F3FE0C6" w14:textId="6FB097B7" w:rsidR="00502515" w:rsidRDefault="00502515" w:rsidP="00502515">
      <w:pPr>
        <w:pStyle w:val="Ttulo1"/>
        <w:numPr>
          <w:ilvl w:val="0"/>
          <w:numId w:val="1"/>
        </w:numPr>
        <w:jc w:val="center"/>
        <w:rPr>
          <w:sz w:val="48"/>
          <w:szCs w:val="44"/>
        </w:rPr>
      </w:pPr>
      <w:bookmarkStart w:id="8" w:name="_Toc63861883"/>
      <w:r>
        <w:rPr>
          <w:sz w:val="48"/>
          <w:szCs w:val="44"/>
        </w:rPr>
        <w:lastRenderedPageBreak/>
        <w:t>Cupones</w:t>
      </w:r>
      <w:bookmarkEnd w:id="8"/>
    </w:p>
    <w:p w14:paraId="64B94489" w14:textId="03B57AE7" w:rsidR="00502515" w:rsidRDefault="00502515" w:rsidP="00502515">
      <w:pPr>
        <w:jc w:val="center"/>
      </w:pPr>
      <w:r>
        <w:rPr>
          <w:noProof/>
        </w:rPr>
        <w:drawing>
          <wp:inline distT="0" distB="0" distL="0" distR="0" wp14:anchorId="3ACA9B65" wp14:editId="53447125">
            <wp:extent cx="5400675" cy="1880235"/>
            <wp:effectExtent l="0" t="0" r="9525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6F4" w14:textId="0723AFE8" w:rsidR="00502515" w:rsidRDefault="00502515">
      <w:r>
        <w:br w:type="page"/>
      </w:r>
    </w:p>
    <w:p w14:paraId="0A217379" w14:textId="62E5EF57" w:rsidR="00502515" w:rsidRDefault="00502515" w:rsidP="00502515">
      <w:pPr>
        <w:pStyle w:val="Ttulo1"/>
        <w:numPr>
          <w:ilvl w:val="0"/>
          <w:numId w:val="1"/>
        </w:numPr>
        <w:jc w:val="center"/>
        <w:rPr>
          <w:sz w:val="48"/>
          <w:szCs w:val="44"/>
        </w:rPr>
      </w:pPr>
      <w:bookmarkStart w:id="9" w:name="_Toc63861884"/>
      <w:r>
        <w:rPr>
          <w:sz w:val="48"/>
          <w:szCs w:val="44"/>
        </w:rPr>
        <w:lastRenderedPageBreak/>
        <w:t>Clientes</w:t>
      </w:r>
      <w:bookmarkEnd w:id="9"/>
    </w:p>
    <w:p w14:paraId="2A1BC548" w14:textId="7ECCDCBB" w:rsidR="00502515" w:rsidRPr="00502515" w:rsidRDefault="00502515" w:rsidP="00502515">
      <w:pPr>
        <w:jc w:val="center"/>
      </w:pPr>
      <w:r>
        <w:rPr>
          <w:noProof/>
        </w:rPr>
        <w:drawing>
          <wp:inline distT="0" distB="0" distL="0" distR="0" wp14:anchorId="143CE3FA" wp14:editId="6B4171AD">
            <wp:extent cx="5400675" cy="1153160"/>
            <wp:effectExtent l="0" t="0" r="952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309" w14:textId="13CB2682" w:rsidR="00502515" w:rsidRDefault="00502515" w:rsidP="00502515">
      <w:pPr>
        <w:jc w:val="center"/>
      </w:pPr>
    </w:p>
    <w:p w14:paraId="73910F82" w14:textId="1F0CD69B" w:rsidR="00502515" w:rsidRDefault="00502515">
      <w:r>
        <w:br w:type="page"/>
      </w:r>
    </w:p>
    <w:p w14:paraId="51A04DE1" w14:textId="39604F6A" w:rsidR="00502515" w:rsidRDefault="00502515" w:rsidP="00502515">
      <w:pPr>
        <w:pStyle w:val="Ttulo1"/>
        <w:numPr>
          <w:ilvl w:val="0"/>
          <w:numId w:val="1"/>
        </w:numPr>
        <w:jc w:val="center"/>
        <w:rPr>
          <w:sz w:val="48"/>
          <w:szCs w:val="44"/>
        </w:rPr>
      </w:pPr>
      <w:bookmarkStart w:id="10" w:name="_Toc63861885"/>
      <w:r>
        <w:rPr>
          <w:sz w:val="48"/>
          <w:szCs w:val="44"/>
        </w:rPr>
        <w:lastRenderedPageBreak/>
        <w:t>Producto</w:t>
      </w:r>
      <w:r>
        <w:rPr>
          <w:sz w:val="48"/>
          <w:szCs w:val="44"/>
        </w:rPr>
        <w:t>s</w:t>
      </w:r>
      <w:bookmarkEnd w:id="10"/>
    </w:p>
    <w:p w14:paraId="3ED35ECA" w14:textId="77777777" w:rsidR="00502515" w:rsidRPr="00502515" w:rsidRDefault="00502515" w:rsidP="00502515"/>
    <w:p w14:paraId="4A91ACD5" w14:textId="5C22DB02" w:rsidR="00502515" w:rsidRPr="00502515" w:rsidRDefault="003F219F" w:rsidP="003F219F">
      <w:pPr>
        <w:ind w:left="-1276"/>
        <w:jc w:val="center"/>
      </w:pPr>
      <w:r>
        <w:rPr>
          <w:noProof/>
        </w:rPr>
        <w:drawing>
          <wp:inline distT="0" distB="0" distL="0" distR="0" wp14:anchorId="4038CCB8" wp14:editId="71DAFF28">
            <wp:extent cx="7091425" cy="678357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3191" cy="68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515" w:rsidRPr="00502515" w:rsidSect="006F6A5B">
      <w:headerReference w:type="default" r:id="rId21"/>
      <w:footerReference w:type="default" r:id="rId22"/>
      <w:footerReference w:type="first" r:id="rId23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7FEC0" w14:textId="77777777" w:rsidR="00252F20" w:rsidRDefault="00252F20" w:rsidP="006F6A5B">
      <w:pPr>
        <w:spacing w:after="0" w:line="240" w:lineRule="auto"/>
      </w:pPr>
      <w:r>
        <w:separator/>
      </w:r>
    </w:p>
  </w:endnote>
  <w:endnote w:type="continuationSeparator" w:id="0">
    <w:p w14:paraId="44FCD954" w14:textId="77777777" w:rsidR="00252F20" w:rsidRDefault="00252F20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756883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390446BF" wp14:editId="741AEE6A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7847A786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513729E1" w14:textId="77777777" w:rsidR="003F3079" w:rsidRPr="003F3079" w:rsidRDefault="0050251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4C4E70BC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6FF2A79A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9EAB0" w14:textId="77777777" w:rsidR="003F3079" w:rsidRDefault="003F3079">
    <w:pPr>
      <w:pStyle w:val="Piedepgina"/>
      <w:rPr>
        <w:noProof/>
        <w:lang w:val="es-AR" w:eastAsia="es-AR"/>
      </w:rPr>
    </w:pPr>
  </w:p>
  <w:p w14:paraId="2CCD5315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742E6" w14:textId="77777777" w:rsidR="00252F20" w:rsidRDefault="00252F20" w:rsidP="006F6A5B">
      <w:pPr>
        <w:spacing w:after="0" w:line="240" w:lineRule="auto"/>
      </w:pPr>
      <w:r>
        <w:separator/>
      </w:r>
    </w:p>
  </w:footnote>
  <w:footnote w:type="continuationSeparator" w:id="0">
    <w:p w14:paraId="268C1955" w14:textId="77777777" w:rsidR="00252F20" w:rsidRDefault="00252F20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8A759" w14:textId="02D04BFC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042A2155" wp14:editId="5F4D7166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505CD01E39B42B085DFC0983774426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502515">
          <w:rPr>
            <w:b/>
            <w:color w:val="1F497D" w:themeColor="text2"/>
            <w:sz w:val="32"/>
          </w:rPr>
          <w:t>WooCommerce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B43020"/>
    <w:multiLevelType w:val="multilevel"/>
    <w:tmpl w:val="06BA5E22"/>
    <w:lvl w:ilvl="0">
      <w:start w:val="1"/>
      <w:numFmt w:val="decimal"/>
      <w:lvlText w:val="%1."/>
      <w:lvlJc w:val="left"/>
      <w:pPr>
        <w:ind w:left="720" w:hanging="360"/>
      </w:pPr>
      <w:rPr>
        <w:sz w:val="48"/>
        <w:szCs w:val="4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4964D60"/>
    <w:multiLevelType w:val="multilevel"/>
    <w:tmpl w:val="8656F5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FCA2194"/>
    <w:multiLevelType w:val="multilevel"/>
    <w:tmpl w:val="06BA5E22"/>
    <w:lvl w:ilvl="0">
      <w:start w:val="1"/>
      <w:numFmt w:val="decimal"/>
      <w:lvlText w:val="%1."/>
      <w:lvlJc w:val="left"/>
      <w:pPr>
        <w:ind w:left="720" w:hanging="360"/>
      </w:pPr>
      <w:rPr>
        <w:sz w:val="48"/>
        <w:szCs w:val="4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A2C7BA7"/>
    <w:multiLevelType w:val="multilevel"/>
    <w:tmpl w:val="8656F5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A9F09EF"/>
    <w:multiLevelType w:val="multilevel"/>
    <w:tmpl w:val="06BA5E22"/>
    <w:lvl w:ilvl="0">
      <w:start w:val="1"/>
      <w:numFmt w:val="decimal"/>
      <w:lvlText w:val="%1."/>
      <w:lvlJc w:val="left"/>
      <w:pPr>
        <w:ind w:left="720" w:hanging="360"/>
      </w:pPr>
      <w:rPr>
        <w:sz w:val="48"/>
        <w:szCs w:val="4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15"/>
    <w:rsid w:val="00047449"/>
    <w:rsid w:val="000D3ABB"/>
    <w:rsid w:val="000E69F2"/>
    <w:rsid w:val="00252F20"/>
    <w:rsid w:val="00260AFF"/>
    <w:rsid w:val="00274E5D"/>
    <w:rsid w:val="00337DBB"/>
    <w:rsid w:val="00345E25"/>
    <w:rsid w:val="00355535"/>
    <w:rsid w:val="003707D3"/>
    <w:rsid w:val="003F219F"/>
    <w:rsid w:val="003F3079"/>
    <w:rsid w:val="00431806"/>
    <w:rsid w:val="00493DD3"/>
    <w:rsid w:val="004F55F8"/>
    <w:rsid w:val="00502515"/>
    <w:rsid w:val="00544580"/>
    <w:rsid w:val="006548E1"/>
    <w:rsid w:val="006F6A5B"/>
    <w:rsid w:val="0073720F"/>
    <w:rsid w:val="00963097"/>
    <w:rsid w:val="00995F4F"/>
    <w:rsid w:val="00A61B0A"/>
    <w:rsid w:val="00A67A89"/>
    <w:rsid w:val="00B57C10"/>
    <w:rsid w:val="00D21A71"/>
    <w:rsid w:val="00D463EE"/>
    <w:rsid w:val="00D81E4F"/>
    <w:rsid w:val="00DD3584"/>
    <w:rsid w:val="00EA48B0"/>
    <w:rsid w:val="00EB29FD"/>
    <w:rsid w:val="00F76A49"/>
    <w:rsid w:val="00F9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CEA48D"/>
  <w15:docId w15:val="{1B62DCB1-40C3-4CC4-9CDC-234833400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502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%20(j.cristian.1daw@gmail.com)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505CD01E39B42B085DFC098377442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13389-30D4-4231-9E2C-53C1099AAB8A}"/>
      </w:docPartPr>
      <w:docPartBody>
        <w:p w:rsidR="00000000" w:rsidRDefault="00D53B75">
          <w:pPr>
            <w:pStyle w:val="4505CD01E39B42B085DFC09837744261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75"/>
    <w:rsid w:val="00D5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505CD01E39B42B085DFC09837744261">
    <w:name w:val="4505CD01E39B42B085DFC098377442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32</TotalTime>
  <Pages>1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WooCommerce</dc:title>
  <dc:subject>Documentacion</dc:subject>
  <dc:creator>Cristian Fernandez Tirado</dc:creator>
  <cp:lastModifiedBy>Cristian Fernandez Tirado</cp:lastModifiedBy>
  <cp:revision>5</cp:revision>
  <cp:lastPrinted>2021-02-10T14:10:00Z</cp:lastPrinted>
  <dcterms:created xsi:type="dcterms:W3CDTF">2021-02-10T13:38:00Z</dcterms:created>
  <dcterms:modified xsi:type="dcterms:W3CDTF">2021-02-10T14:10:00Z</dcterms:modified>
</cp:coreProperties>
</file>